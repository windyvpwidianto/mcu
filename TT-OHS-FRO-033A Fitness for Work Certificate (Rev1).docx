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BCDBB" w14:textId="77777777" w:rsidR="005D5777" w:rsidRPr="005D5777" w:rsidRDefault="005D5777" w:rsidP="005D5777">
      <w:pPr>
        <w:spacing w:after="0"/>
        <w:jc w:val="center"/>
        <w:rPr>
          <w:rFonts w:ascii="Times New Roman" w:hAnsi="Times New Roman" w:cs="Times New Roman"/>
          <w:b/>
          <w:lang w:val="en-US"/>
        </w:rPr>
      </w:pPr>
      <w:r w:rsidRPr="005D5777">
        <w:rPr>
          <w:rFonts w:ascii="Times New Roman" w:hAnsi="Times New Roman" w:cs="Times New Roman"/>
          <w:b/>
          <w:lang w:val="en-US"/>
        </w:rPr>
        <w:t>KETERANGAN SEHAT UNTUK BEKERJA</w:t>
      </w:r>
    </w:p>
    <w:p w14:paraId="78D03C72" w14:textId="77777777" w:rsidR="005D5777" w:rsidRPr="005D5777" w:rsidRDefault="005D5777" w:rsidP="005D5777">
      <w:pPr>
        <w:spacing w:after="0"/>
        <w:jc w:val="center"/>
        <w:rPr>
          <w:rFonts w:ascii="Times New Roman" w:hAnsi="Times New Roman" w:cs="Times New Roman"/>
          <w:b/>
          <w:i/>
          <w:lang w:val="en-US"/>
        </w:rPr>
      </w:pPr>
      <w:r w:rsidRPr="005D5777">
        <w:rPr>
          <w:rFonts w:ascii="Times New Roman" w:hAnsi="Times New Roman" w:cs="Times New Roman"/>
          <w:b/>
          <w:i/>
          <w:lang w:val="en-US"/>
        </w:rPr>
        <w:t>FI</w:t>
      </w:r>
      <w:r w:rsidRPr="005D5777">
        <w:rPr>
          <w:rFonts w:ascii="Times New Roman" w:hAnsi="Times New Roman" w:cs="Times New Roman"/>
          <w:b/>
          <w:i/>
        </w:rPr>
        <w:t xml:space="preserve">TNESS FOR WORK </w:t>
      </w:r>
      <w:r w:rsidRPr="005D5777">
        <w:rPr>
          <w:rFonts w:ascii="Times New Roman" w:hAnsi="Times New Roman" w:cs="Times New Roman"/>
          <w:b/>
          <w:i/>
          <w:lang w:val="en-US"/>
        </w:rPr>
        <w:t>CERTIFICATE</w:t>
      </w:r>
    </w:p>
    <w:p w14:paraId="67ABE67C" w14:textId="77777777" w:rsidR="005D5777" w:rsidRPr="005D5777" w:rsidRDefault="005D5777" w:rsidP="005D5777">
      <w:pPr>
        <w:spacing w:after="0"/>
        <w:jc w:val="center"/>
        <w:rPr>
          <w:rFonts w:ascii="Times New Roman" w:hAnsi="Times New Roman" w:cs="Times New Roman"/>
          <w:b/>
          <w:lang w:val="en-US"/>
        </w:rPr>
      </w:pPr>
      <w:r w:rsidRPr="005D5777">
        <w:rPr>
          <w:rFonts w:ascii="Times New Roman" w:hAnsi="Times New Roman" w:cs="Times New Roman"/>
          <w:b/>
        </w:rPr>
        <w:t xml:space="preserve">No:  </w:t>
      </w:r>
      <w:r w:rsidRPr="005D5777">
        <w:rPr>
          <w:rFonts w:ascii="Times New Roman" w:hAnsi="Times New Roman" w:cs="Times New Roman"/>
          <w:b/>
          <w:lang w:val="en-US"/>
        </w:rPr>
        <w:t xml:space="preserve">  </w:t>
      </w:r>
      <w:r w:rsidRPr="005D5777">
        <w:rPr>
          <w:rFonts w:ascii="Times New Roman" w:hAnsi="Times New Roman" w:cs="Times New Roman"/>
          <w:b/>
        </w:rPr>
        <w:t xml:space="preserve"> </w:t>
      </w:r>
      <w:r w:rsidRPr="005D5777">
        <w:rPr>
          <w:rFonts w:ascii="Times New Roman" w:hAnsi="Times New Roman" w:cs="Times New Roman"/>
          <w:b/>
          <w:lang w:val="en-US"/>
        </w:rPr>
        <w:t xml:space="preserve">    </w:t>
      </w:r>
      <w:r w:rsidRPr="005D5777">
        <w:rPr>
          <w:rFonts w:ascii="Times New Roman" w:hAnsi="Times New Roman" w:cs="Times New Roman"/>
          <w:b/>
        </w:rPr>
        <w:t>/</w:t>
      </w:r>
      <w:r w:rsidRPr="005D5777">
        <w:rPr>
          <w:rFonts w:ascii="Times New Roman" w:hAnsi="Times New Roman" w:cs="Times New Roman"/>
          <w:b/>
          <w:lang w:val="en-US"/>
        </w:rPr>
        <w:t xml:space="preserve">        </w:t>
      </w:r>
      <w:r w:rsidRPr="005D5777">
        <w:rPr>
          <w:rFonts w:ascii="Times New Roman" w:hAnsi="Times New Roman" w:cs="Times New Roman"/>
          <w:b/>
        </w:rPr>
        <w:t>/20</w:t>
      </w:r>
    </w:p>
    <w:p w14:paraId="48B613AA" w14:textId="77777777" w:rsidR="005D5777" w:rsidRDefault="005D5777" w:rsidP="005D5777">
      <w:pPr>
        <w:jc w:val="both"/>
        <w:rPr>
          <w:lang w:val="en-US"/>
        </w:rPr>
      </w:pPr>
    </w:p>
    <w:p w14:paraId="0C1D3AD3" w14:textId="77777777" w:rsidR="005D5777" w:rsidRPr="005D5777" w:rsidRDefault="005D5777" w:rsidP="005D5777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5D5777">
        <w:rPr>
          <w:rFonts w:ascii="Times New Roman" w:hAnsi="Times New Roman" w:cs="Times New Roman"/>
          <w:lang w:val="en-US"/>
        </w:rPr>
        <w:t>Berdasarkan</w:t>
      </w:r>
      <w:proofErr w:type="spellEnd"/>
      <w:r w:rsidRPr="005D5777">
        <w:rPr>
          <w:rFonts w:ascii="Times New Roman" w:hAnsi="Times New Roman" w:cs="Times New Roman"/>
          <w:lang w:val="en-US"/>
        </w:rPr>
        <w:t xml:space="preserve"> hasil pemeriksaan kesehatan dan rencana pengelolaan kesehatan PT. MSM/TTN, maka saya menyatakan bahwa pribadi dibawah ini:</w:t>
      </w:r>
    </w:p>
    <w:p w14:paraId="586670DD" w14:textId="77777777" w:rsidR="005D5777" w:rsidRPr="005D5777" w:rsidRDefault="005D5777" w:rsidP="005D5777">
      <w:pPr>
        <w:jc w:val="both"/>
        <w:rPr>
          <w:rFonts w:ascii="Times New Roman" w:hAnsi="Times New Roman" w:cs="Times New Roman"/>
          <w:i/>
        </w:rPr>
      </w:pPr>
      <w:r w:rsidRPr="005D5777">
        <w:rPr>
          <w:rFonts w:ascii="Times New Roman" w:hAnsi="Times New Roman" w:cs="Times New Roman"/>
          <w:i/>
        </w:rPr>
        <w:t>According to the Medical Check Up result and PT. MSM / PT. TTN Healt</w:t>
      </w:r>
      <w:r w:rsidR="00D540EC">
        <w:rPr>
          <w:rFonts w:ascii="Times New Roman" w:hAnsi="Times New Roman" w:cs="Times New Roman"/>
          <w:i/>
        </w:rPr>
        <w:t>h Management Plan</w:t>
      </w:r>
      <w:r w:rsidR="00D540EC">
        <w:rPr>
          <w:rFonts w:ascii="Times New Roman" w:hAnsi="Times New Roman" w:cs="Times New Roman"/>
          <w:i/>
          <w:lang w:val="en-US"/>
        </w:rPr>
        <w:t>,</w:t>
      </w:r>
      <w:r w:rsidR="00D540EC">
        <w:rPr>
          <w:rFonts w:ascii="Times New Roman" w:hAnsi="Times New Roman" w:cs="Times New Roman"/>
          <w:i/>
        </w:rPr>
        <w:t xml:space="preserve"> </w:t>
      </w:r>
      <w:r w:rsidRPr="005D5777">
        <w:rPr>
          <w:rFonts w:ascii="Times New Roman" w:hAnsi="Times New Roman" w:cs="Times New Roman"/>
          <w:i/>
        </w:rPr>
        <w:t xml:space="preserve"> I certified that the person below;</w:t>
      </w:r>
    </w:p>
    <w:p w14:paraId="6D04C1AC" w14:textId="77777777" w:rsidR="005D5777" w:rsidRPr="005D5777" w:rsidRDefault="005D5777" w:rsidP="005D5777">
      <w:pPr>
        <w:ind w:firstLine="720"/>
        <w:jc w:val="both"/>
        <w:rPr>
          <w:rFonts w:ascii="Times New Roman" w:hAnsi="Times New Roman" w:cs="Times New Roman"/>
          <w:lang w:val="en-US"/>
        </w:rPr>
      </w:pPr>
      <w:r w:rsidRPr="005D5777">
        <w:rPr>
          <w:rFonts w:ascii="Times New Roman" w:hAnsi="Times New Roman" w:cs="Times New Roman"/>
          <w:lang w:val="en-US"/>
        </w:rPr>
        <w:t>Nama/</w:t>
      </w:r>
      <w:r w:rsidRPr="005D5777">
        <w:rPr>
          <w:rFonts w:ascii="Times New Roman" w:hAnsi="Times New Roman" w:cs="Times New Roman"/>
          <w:i/>
        </w:rPr>
        <w:t>Name</w:t>
      </w:r>
      <w:r w:rsidRPr="005D5777">
        <w:rPr>
          <w:rFonts w:ascii="Times New Roman" w:hAnsi="Times New Roman" w:cs="Times New Roman"/>
          <w:i/>
        </w:rPr>
        <w:tab/>
      </w:r>
      <w:r w:rsidRPr="005D5777">
        <w:rPr>
          <w:rFonts w:ascii="Times New Roman" w:hAnsi="Times New Roman" w:cs="Times New Roman"/>
        </w:rPr>
        <w:tab/>
        <w:t xml:space="preserve">: </w:t>
      </w:r>
      <w:r w:rsidRPr="005D5777">
        <w:rPr>
          <w:rFonts w:ascii="Times New Roman" w:hAnsi="Times New Roman" w:cs="Times New Roman"/>
          <w:lang w:val="en-US"/>
        </w:rPr>
        <w:t xml:space="preserve"> </w:t>
      </w:r>
    </w:p>
    <w:p w14:paraId="6A86D932" w14:textId="77777777" w:rsidR="005D5777" w:rsidRPr="005D5777" w:rsidRDefault="005D5777" w:rsidP="005D5777">
      <w:pPr>
        <w:ind w:firstLine="720"/>
        <w:jc w:val="both"/>
        <w:rPr>
          <w:rFonts w:ascii="Times New Roman" w:hAnsi="Times New Roman" w:cs="Times New Roman"/>
          <w:lang w:val="en-US"/>
        </w:rPr>
      </w:pPr>
      <w:r w:rsidRPr="005D5777">
        <w:rPr>
          <w:rFonts w:ascii="Times New Roman" w:hAnsi="Times New Roman" w:cs="Times New Roman"/>
          <w:lang w:val="en-US"/>
        </w:rPr>
        <w:t>No. ID/</w:t>
      </w:r>
      <w:r w:rsidRPr="005D5777">
        <w:rPr>
          <w:rFonts w:ascii="Times New Roman" w:hAnsi="Times New Roman" w:cs="Times New Roman"/>
          <w:i/>
        </w:rPr>
        <w:t>ID Number</w:t>
      </w:r>
      <w:r w:rsidRPr="005D5777">
        <w:rPr>
          <w:rFonts w:ascii="Times New Roman" w:hAnsi="Times New Roman" w:cs="Times New Roman"/>
        </w:rPr>
        <w:tab/>
        <w:t xml:space="preserve">: </w:t>
      </w:r>
    </w:p>
    <w:p w14:paraId="52473ACA" w14:textId="77777777" w:rsidR="005D5777" w:rsidRPr="005D5777" w:rsidRDefault="005D5777" w:rsidP="005D5777">
      <w:pPr>
        <w:ind w:firstLine="720"/>
        <w:jc w:val="both"/>
        <w:rPr>
          <w:rFonts w:ascii="Times New Roman" w:hAnsi="Times New Roman" w:cs="Times New Roman"/>
          <w:lang w:val="en-US"/>
        </w:rPr>
      </w:pPr>
      <w:r w:rsidRPr="005D5777">
        <w:rPr>
          <w:rFonts w:ascii="Times New Roman" w:hAnsi="Times New Roman" w:cs="Times New Roman"/>
          <w:lang w:val="en-US"/>
        </w:rPr>
        <w:t>Jabatan/</w:t>
      </w:r>
      <w:r w:rsidRPr="005D5777">
        <w:rPr>
          <w:rFonts w:ascii="Times New Roman" w:hAnsi="Times New Roman" w:cs="Times New Roman"/>
          <w:i/>
        </w:rPr>
        <w:t>Job Tittle</w:t>
      </w:r>
      <w:r w:rsidRPr="005D5777">
        <w:rPr>
          <w:rFonts w:ascii="Times New Roman" w:hAnsi="Times New Roman" w:cs="Times New Roman"/>
        </w:rPr>
        <w:tab/>
        <w:t xml:space="preserve">: </w:t>
      </w:r>
    </w:p>
    <w:p w14:paraId="11A7393E" w14:textId="77777777" w:rsidR="005D5777" w:rsidRPr="005D5777" w:rsidRDefault="005D5777" w:rsidP="005D5777">
      <w:pPr>
        <w:ind w:firstLine="720"/>
        <w:jc w:val="both"/>
        <w:rPr>
          <w:rFonts w:ascii="Times New Roman" w:hAnsi="Times New Roman" w:cs="Times New Roman"/>
          <w:lang w:val="en-US"/>
        </w:rPr>
      </w:pPr>
      <w:r w:rsidRPr="005D5777">
        <w:rPr>
          <w:rFonts w:ascii="Times New Roman" w:hAnsi="Times New Roman" w:cs="Times New Roman"/>
        </w:rPr>
        <w:t>Department</w:t>
      </w:r>
      <w:r w:rsidRPr="005D5777">
        <w:rPr>
          <w:rFonts w:ascii="Times New Roman" w:hAnsi="Times New Roman" w:cs="Times New Roman"/>
          <w:lang w:val="en-US"/>
        </w:rPr>
        <w:tab/>
      </w:r>
      <w:r w:rsidRPr="005D5777">
        <w:rPr>
          <w:rFonts w:ascii="Times New Roman" w:hAnsi="Times New Roman" w:cs="Times New Roman"/>
        </w:rPr>
        <w:tab/>
        <w:t xml:space="preserve">: </w:t>
      </w:r>
    </w:p>
    <w:p w14:paraId="574BBB8A" w14:textId="77777777" w:rsidR="005D5777" w:rsidRPr="005D5777" w:rsidRDefault="005D5777" w:rsidP="005D5777">
      <w:pPr>
        <w:ind w:firstLine="720"/>
        <w:jc w:val="both"/>
        <w:rPr>
          <w:rFonts w:ascii="Times New Roman" w:hAnsi="Times New Roman" w:cs="Times New Roman"/>
          <w:i/>
          <w:lang w:val="en-US"/>
        </w:rPr>
      </w:pPr>
      <w:r w:rsidRPr="005D5777">
        <w:rPr>
          <w:rFonts w:ascii="Times New Roman" w:hAnsi="Times New Roman" w:cs="Times New Roman"/>
          <w:lang w:val="en-US"/>
        </w:rPr>
        <w:t>Kategori/Category</w:t>
      </w:r>
      <w:r w:rsidRPr="005D5777">
        <w:rPr>
          <w:rFonts w:ascii="Times New Roman" w:hAnsi="Times New Roman" w:cs="Times New Roman"/>
          <w:lang w:val="en-US"/>
        </w:rPr>
        <w:tab/>
        <w:t xml:space="preserve">:  </w:t>
      </w:r>
      <w:r w:rsidRPr="005D5777">
        <w:rPr>
          <w:rFonts w:ascii="Times New Roman" w:hAnsi="Times New Roman" w:cs="Times New Roma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 w:rsidRPr="005D5777">
        <w:rPr>
          <w:rFonts w:ascii="Times New Roman" w:hAnsi="Times New Roman" w:cs="Times New Roman"/>
        </w:rPr>
        <w:instrText xml:space="preserve"> FORMCHECKBOX </w:instrText>
      </w:r>
      <w:r w:rsidRPr="005D5777">
        <w:rPr>
          <w:rFonts w:ascii="Times New Roman" w:hAnsi="Times New Roman" w:cs="Times New Roman"/>
        </w:rPr>
      </w:r>
      <w:r w:rsidRPr="005D5777">
        <w:rPr>
          <w:rFonts w:ascii="Times New Roman" w:hAnsi="Times New Roman" w:cs="Times New Roman"/>
        </w:rPr>
        <w:fldChar w:fldCharType="separate"/>
      </w:r>
      <w:r w:rsidRPr="005D5777">
        <w:rPr>
          <w:rFonts w:ascii="Times New Roman" w:hAnsi="Times New Roman" w:cs="Times New Roman"/>
        </w:rPr>
        <w:fldChar w:fldCharType="end"/>
      </w:r>
      <w:bookmarkEnd w:id="0"/>
      <w:r w:rsidRPr="005D5777">
        <w:rPr>
          <w:rFonts w:ascii="Times New Roman" w:hAnsi="Times New Roman" w:cs="Times New Roman"/>
          <w:lang w:val="en-US"/>
        </w:rPr>
        <w:t xml:space="preserve"> Lengkap/</w:t>
      </w:r>
      <w:r w:rsidRPr="005D5777">
        <w:rPr>
          <w:rFonts w:ascii="Times New Roman" w:hAnsi="Times New Roman" w:cs="Times New Roman"/>
          <w:i/>
          <w:lang w:val="en-US"/>
        </w:rPr>
        <w:t xml:space="preserve">Full    </w:t>
      </w:r>
      <w:r w:rsidRPr="005D5777">
        <w:rPr>
          <w:rFonts w:ascii="Times New Roman" w:hAnsi="Times New Roman" w:cs="Times New Roma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5D5777">
        <w:rPr>
          <w:rFonts w:ascii="Times New Roman" w:hAnsi="Times New Roman" w:cs="Times New Roman"/>
        </w:rPr>
        <w:instrText xml:space="preserve"> FORMCHECKBOX </w:instrText>
      </w:r>
      <w:r w:rsidRPr="005D5777">
        <w:rPr>
          <w:rFonts w:ascii="Times New Roman" w:hAnsi="Times New Roman" w:cs="Times New Roman"/>
        </w:rPr>
      </w:r>
      <w:r w:rsidRPr="005D5777">
        <w:rPr>
          <w:rFonts w:ascii="Times New Roman" w:hAnsi="Times New Roman" w:cs="Times New Roman"/>
        </w:rPr>
        <w:fldChar w:fldCharType="separate"/>
      </w:r>
      <w:r w:rsidRPr="005D5777">
        <w:rPr>
          <w:rFonts w:ascii="Times New Roman" w:hAnsi="Times New Roman" w:cs="Times New Roman"/>
        </w:rPr>
        <w:fldChar w:fldCharType="end"/>
      </w:r>
      <w:r w:rsidRPr="005D5777">
        <w:rPr>
          <w:rFonts w:ascii="Times New Roman" w:hAnsi="Times New Roman" w:cs="Times New Roman"/>
          <w:lang w:val="en-US"/>
        </w:rPr>
        <w:t>Pemeriksaan di site/</w:t>
      </w:r>
      <w:r w:rsidRPr="005D5777">
        <w:rPr>
          <w:rFonts w:ascii="Times New Roman" w:hAnsi="Times New Roman" w:cs="Times New Roman"/>
          <w:i/>
          <w:lang w:val="en-US"/>
        </w:rPr>
        <w:t xml:space="preserve">Site Exam </w:t>
      </w:r>
    </w:p>
    <w:p w14:paraId="0F6689EF" w14:textId="77777777" w:rsidR="005D5777" w:rsidRPr="005D5777" w:rsidRDefault="005D5777" w:rsidP="005D5777">
      <w:pPr>
        <w:ind w:left="2880"/>
        <w:jc w:val="both"/>
        <w:rPr>
          <w:rFonts w:ascii="Times New Roman" w:hAnsi="Times New Roman" w:cs="Times New Roman"/>
          <w:lang w:val="en-US"/>
        </w:rPr>
      </w:pPr>
      <w:r w:rsidRPr="005D5777">
        <w:rPr>
          <w:rFonts w:ascii="Times New Roman" w:hAnsi="Times New Roman" w:cs="Times New Roman"/>
          <w:i/>
          <w:lang w:val="en-US"/>
        </w:rPr>
        <w:t xml:space="preserve">   </w:t>
      </w:r>
      <w:r w:rsidRPr="005D5777">
        <w:rPr>
          <w:rFonts w:ascii="Times New Roman" w:hAnsi="Times New Roman" w:cs="Times New Roma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5D5777">
        <w:rPr>
          <w:rFonts w:ascii="Times New Roman" w:hAnsi="Times New Roman" w:cs="Times New Roman"/>
        </w:rPr>
        <w:instrText xml:space="preserve"> FORMCHECKBOX </w:instrText>
      </w:r>
      <w:r w:rsidRPr="005D5777">
        <w:rPr>
          <w:rFonts w:ascii="Times New Roman" w:hAnsi="Times New Roman" w:cs="Times New Roman"/>
        </w:rPr>
      </w:r>
      <w:r w:rsidRPr="005D5777">
        <w:rPr>
          <w:rFonts w:ascii="Times New Roman" w:hAnsi="Times New Roman" w:cs="Times New Roman"/>
        </w:rPr>
        <w:fldChar w:fldCharType="separate"/>
      </w:r>
      <w:r w:rsidRPr="005D5777">
        <w:rPr>
          <w:rFonts w:ascii="Times New Roman" w:hAnsi="Times New Roman" w:cs="Times New Roman"/>
        </w:rPr>
        <w:fldChar w:fldCharType="end"/>
      </w:r>
      <w:r w:rsidRPr="005D5777">
        <w:rPr>
          <w:rFonts w:ascii="Times New Roman" w:hAnsi="Times New Roman" w:cs="Times New Roman"/>
          <w:lang w:val="en-ID"/>
        </w:rPr>
        <w:t xml:space="preserve"> </w:t>
      </w:r>
      <w:r w:rsidRPr="005D5777">
        <w:rPr>
          <w:rFonts w:ascii="Times New Roman" w:hAnsi="Times New Roman" w:cs="Times New Roman"/>
          <w:lang w:val="en-US"/>
        </w:rPr>
        <w:t>Resiko Tinggi/</w:t>
      </w:r>
      <w:r w:rsidRPr="005D5777">
        <w:rPr>
          <w:rFonts w:ascii="Times New Roman" w:hAnsi="Times New Roman" w:cs="Times New Roman"/>
          <w:i/>
          <w:lang w:val="en-US"/>
        </w:rPr>
        <w:t>High Risk*</w:t>
      </w:r>
      <w:r w:rsidRPr="005D5777">
        <w:rPr>
          <w:rFonts w:ascii="Times New Roman" w:hAnsi="Times New Roman" w:cs="Times New Roman"/>
          <w:i/>
          <w:lang w:val="en-US"/>
        </w:rPr>
        <w:tab/>
        <w:t xml:space="preserve"> </w:t>
      </w:r>
      <w:r w:rsidRPr="005D5777">
        <w:rPr>
          <w:rFonts w:ascii="Times New Roman" w:hAnsi="Times New Roman" w:cs="Times New Roma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5D5777">
        <w:rPr>
          <w:rFonts w:ascii="Times New Roman" w:hAnsi="Times New Roman" w:cs="Times New Roman"/>
        </w:rPr>
        <w:instrText xml:space="preserve"> FORMCHECKBOX </w:instrText>
      </w:r>
      <w:r w:rsidRPr="005D5777">
        <w:rPr>
          <w:rFonts w:ascii="Times New Roman" w:hAnsi="Times New Roman" w:cs="Times New Roman"/>
        </w:rPr>
      </w:r>
      <w:r w:rsidRPr="005D5777">
        <w:rPr>
          <w:rFonts w:ascii="Times New Roman" w:hAnsi="Times New Roman" w:cs="Times New Roman"/>
        </w:rPr>
        <w:fldChar w:fldCharType="separate"/>
      </w:r>
      <w:r w:rsidRPr="005D5777">
        <w:rPr>
          <w:rFonts w:ascii="Times New Roman" w:hAnsi="Times New Roman" w:cs="Times New Roman"/>
        </w:rPr>
        <w:fldChar w:fldCharType="end"/>
      </w:r>
      <w:r w:rsidRPr="005D5777">
        <w:rPr>
          <w:rFonts w:ascii="Times New Roman" w:hAnsi="Times New Roman" w:cs="Times New Roman"/>
          <w:lang w:val="en-US"/>
        </w:rPr>
        <w:t>Resiko Rendah/Low Risk</w:t>
      </w:r>
    </w:p>
    <w:p w14:paraId="6BC63F68" w14:textId="77777777" w:rsidR="005D5777" w:rsidRPr="005D5777" w:rsidRDefault="005D5777" w:rsidP="005D5777">
      <w:pPr>
        <w:jc w:val="both"/>
        <w:rPr>
          <w:rFonts w:ascii="Times New Roman" w:hAnsi="Times New Roman" w:cs="Times New Roman"/>
        </w:rPr>
      </w:pPr>
      <w:r w:rsidRPr="005D5777">
        <w:rPr>
          <w:rFonts w:ascii="Times New Roman" w:hAnsi="Times New Roman" w:cs="Times New Roman"/>
          <w:lang w:val="en-US"/>
        </w:rPr>
        <w:t>Dengan hasil/</w:t>
      </w:r>
      <w:r w:rsidRPr="005D5777">
        <w:rPr>
          <w:rFonts w:ascii="Times New Roman" w:hAnsi="Times New Roman" w:cs="Times New Roman"/>
          <w:i/>
          <w:lang w:val="en-US"/>
        </w:rPr>
        <w:t>with result</w:t>
      </w:r>
      <w:r w:rsidRPr="005D5777">
        <w:rPr>
          <w:rFonts w:ascii="Times New Roman" w:hAnsi="Times New Roman" w:cs="Times New Roman"/>
        </w:rPr>
        <w:t>;</w:t>
      </w:r>
    </w:p>
    <w:p w14:paraId="2F7B71B8" w14:textId="77777777" w:rsidR="005D5777" w:rsidRPr="005D5777" w:rsidRDefault="005D5777" w:rsidP="005D5777">
      <w:pPr>
        <w:ind w:firstLine="720"/>
        <w:jc w:val="both"/>
        <w:rPr>
          <w:rFonts w:ascii="Times New Roman" w:hAnsi="Times New Roman" w:cs="Times New Roman"/>
        </w:rPr>
      </w:pPr>
      <w:r w:rsidRPr="005D5777">
        <w:rPr>
          <w:rFonts w:ascii="Times New Roman" w:hAnsi="Times New Roman" w:cs="Times New Roman"/>
        </w:rPr>
        <w:sym w:font="Wingdings" w:char="F0A8"/>
      </w:r>
      <w:r w:rsidRPr="005D5777">
        <w:rPr>
          <w:rFonts w:ascii="Times New Roman" w:hAnsi="Times New Roman" w:cs="Times New Roman"/>
          <w:lang w:val="en-US"/>
        </w:rPr>
        <w:t xml:space="preserve"> Sehat untuk bekerja/</w:t>
      </w:r>
      <w:r w:rsidRPr="005D5777">
        <w:rPr>
          <w:rFonts w:ascii="Times New Roman" w:hAnsi="Times New Roman" w:cs="Times New Roman"/>
          <w:i/>
        </w:rPr>
        <w:t>Fit for work</w:t>
      </w:r>
    </w:p>
    <w:p w14:paraId="2DC659EA" w14:textId="77777777" w:rsidR="005D5777" w:rsidRPr="005D5777" w:rsidRDefault="005D5777" w:rsidP="005D5777">
      <w:pPr>
        <w:ind w:firstLine="720"/>
        <w:jc w:val="both"/>
        <w:rPr>
          <w:rFonts w:ascii="Times New Roman" w:hAnsi="Times New Roman" w:cs="Times New Roman"/>
          <w:lang w:val="en-US"/>
        </w:rPr>
      </w:pPr>
      <w:r w:rsidRPr="005D5777">
        <w:rPr>
          <w:rFonts w:ascii="Times New Roman" w:hAnsi="Times New Roman" w:cs="Times New Roman"/>
        </w:rPr>
        <w:sym w:font="Wingdings" w:char="F0A8"/>
      </w:r>
      <w:r w:rsidRPr="005D5777">
        <w:rPr>
          <w:rFonts w:ascii="Times New Roman" w:hAnsi="Times New Roman" w:cs="Times New Roman"/>
        </w:rPr>
        <w:t xml:space="preserve"> </w:t>
      </w:r>
      <w:r w:rsidRPr="005D5777">
        <w:rPr>
          <w:rFonts w:ascii="Times New Roman" w:hAnsi="Times New Roman" w:cs="Times New Roman"/>
          <w:lang w:val="en-US"/>
        </w:rPr>
        <w:t>Sementara Tidak Sehat Untuk Bekerja/</w:t>
      </w:r>
      <w:r w:rsidRPr="005D5777">
        <w:rPr>
          <w:rFonts w:ascii="Times New Roman" w:hAnsi="Times New Roman" w:cs="Times New Roman"/>
          <w:i/>
        </w:rPr>
        <w:t>Temporary Unfit for work</w:t>
      </w:r>
      <w:r w:rsidRPr="005D5777">
        <w:rPr>
          <w:rFonts w:ascii="Times New Roman" w:hAnsi="Times New Roman" w:cs="Times New Roman"/>
          <w:lang w:val="en-US"/>
        </w:rPr>
        <w:t>.</w:t>
      </w:r>
    </w:p>
    <w:p w14:paraId="2D743715" w14:textId="77777777" w:rsidR="005D5777" w:rsidRPr="005D5777" w:rsidRDefault="005D5777" w:rsidP="005D5777">
      <w:pPr>
        <w:ind w:firstLine="720"/>
        <w:jc w:val="both"/>
        <w:rPr>
          <w:rFonts w:ascii="Times New Roman" w:hAnsi="Times New Roman" w:cs="Times New Roman"/>
          <w:lang w:val="en-US"/>
        </w:rPr>
      </w:pPr>
      <w:r w:rsidRPr="005D5777">
        <w:rPr>
          <w:rFonts w:ascii="Times New Roman" w:hAnsi="Times New Roman" w:cs="Times New Roman"/>
        </w:rPr>
        <w:sym w:font="Wingdings" w:char="F0A8"/>
      </w:r>
      <w:r w:rsidRPr="005D5777">
        <w:rPr>
          <w:rFonts w:ascii="Times New Roman" w:hAnsi="Times New Roman" w:cs="Times New Roman"/>
        </w:rPr>
        <w:t xml:space="preserve"> </w:t>
      </w:r>
      <w:r w:rsidRPr="005D5777">
        <w:rPr>
          <w:rFonts w:ascii="Times New Roman" w:hAnsi="Times New Roman" w:cs="Times New Roman"/>
          <w:lang w:val="en-US"/>
        </w:rPr>
        <w:t>Tidak Sehat Untuk Bekerja/</w:t>
      </w:r>
      <w:r w:rsidRPr="005D5777">
        <w:rPr>
          <w:rFonts w:ascii="Times New Roman" w:hAnsi="Times New Roman" w:cs="Times New Roman"/>
          <w:i/>
        </w:rPr>
        <w:t>Unfit for work</w:t>
      </w:r>
    </w:p>
    <w:p w14:paraId="5E71E8A2" w14:textId="77777777" w:rsidR="005D5777" w:rsidRPr="005D5777" w:rsidRDefault="005D5777" w:rsidP="005D5777">
      <w:pPr>
        <w:ind w:firstLine="720"/>
        <w:rPr>
          <w:rFonts w:ascii="Times New Roman" w:hAnsi="Times New Roman" w:cs="Times New Roman"/>
          <w:i/>
          <w:lang w:val="en-US"/>
        </w:rPr>
      </w:pPr>
      <w:r w:rsidRPr="005D5777">
        <w:rPr>
          <w:rFonts w:ascii="Times New Roman" w:hAnsi="Times New Roman" w:cs="Times New Roman"/>
        </w:rPr>
        <w:sym w:font="Wingdings" w:char="F0A8"/>
      </w:r>
      <w:r w:rsidRPr="005D5777">
        <w:rPr>
          <w:rFonts w:ascii="Times New Roman" w:hAnsi="Times New Roman" w:cs="Times New Roman"/>
        </w:rPr>
        <w:t xml:space="preserve"> </w:t>
      </w:r>
      <w:r w:rsidRPr="005D5777">
        <w:rPr>
          <w:rFonts w:ascii="Times New Roman" w:hAnsi="Times New Roman" w:cs="Times New Roman"/>
          <w:lang w:val="en-US"/>
        </w:rPr>
        <w:t>Jenis Pemeriksaan Tidak Lengkap/</w:t>
      </w:r>
      <w:r w:rsidRPr="005D5777">
        <w:rPr>
          <w:rFonts w:ascii="Times New Roman" w:hAnsi="Times New Roman" w:cs="Times New Roman"/>
          <w:i/>
          <w:lang w:val="en-US"/>
        </w:rPr>
        <w:t>Incomplete Examination</w:t>
      </w:r>
    </w:p>
    <w:p w14:paraId="52F67E0B" w14:textId="77777777" w:rsidR="005D5777" w:rsidRPr="005D5777" w:rsidRDefault="005D5777" w:rsidP="005D5777">
      <w:pPr>
        <w:ind w:left="720"/>
        <w:jc w:val="both"/>
        <w:rPr>
          <w:rFonts w:ascii="Times New Roman" w:hAnsi="Times New Roman" w:cs="Times New Roman"/>
          <w:lang w:val="en-US"/>
        </w:rPr>
      </w:pPr>
      <w:r w:rsidRPr="005D5777">
        <w:rPr>
          <w:rFonts w:ascii="Times New Roman" w:hAnsi="Times New Roman" w:cs="Times New Roman"/>
          <w:lang w:val="en-US"/>
        </w:rPr>
        <w:t>Catatan Tambahan/</w:t>
      </w:r>
      <w:r w:rsidRPr="005D5777">
        <w:rPr>
          <w:rFonts w:ascii="Times New Roman" w:hAnsi="Times New Roman" w:cs="Times New Roman"/>
          <w:i/>
          <w:lang w:val="en-US"/>
        </w:rPr>
        <w:t>Additional Notes:</w:t>
      </w:r>
    </w:p>
    <w:p w14:paraId="554E5B1D" w14:textId="77777777" w:rsidR="005D5777" w:rsidRPr="005D5777" w:rsidRDefault="005D5777" w:rsidP="005D5777">
      <w:pPr>
        <w:ind w:left="720"/>
        <w:jc w:val="both"/>
        <w:rPr>
          <w:rFonts w:ascii="Times New Roman" w:hAnsi="Times New Roman" w:cs="Times New Roman"/>
          <w:lang w:val="en-US"/>
        </w:rPr>
      </w:pPr>
      <w:r w:rsidRPr="005D5777">
        <w:rPr>
          <w:rFonts w:ascii="Times New Roman" w:hAnsi="Times New Roman" w:cs="Times New Roman"/>
          <w:lang w:val="en-US"/>
        </w:rPr>
        <w:t xml:space="preserve"> ………………………………………………………………………………………………………………………………………………</w:t>
      </w:r>
    </w:p>
    <w:p w14:paraId="3A0A4FB0" w14:textId="77777777" w:rsidR="005D5777" w:rsidRPr="005D5777" w:rsidRDefault="005D5777" w:rsidP="005D5777">
      <w:pPr>
        <w:jc w:val="both"/>
        <w:rPr>
          <w:rFonts w:ascii="Times New Roman" w:hAnsi="Times New Roman" w:cs="Times New Roman"/>
        </w:rPr>
      </w:pPr>
      <w:r w:rsidRPr="005D5777">
        <w:rPr>
          <w:rFonts w:ascii="Times New Roman" w:hAnsi="Times New Roman" w:cs="Times New Roman"/>
          <w:lang w:val="en-US"/>
        </w:rPr>
        <w:t>Diperiksa oleh/</w:t>
      </w:r>
      <w:r w:rsidRPr="005D5777">
        <w:rPr>
          <w:rFonts w:ascii="Times New Roman" w:hAnsi="Times New Roman" w:cs="Times New Roman"/>
          <w:i/>
          <w:lang w:val="en-US"/>
        </w:rPr>
        <w:t>Checked by</w:t>
      </w:r>
      <w:r w:rsidRPr="005D5777">
        <w:rPr>
          <w:rFonts w:ascii="Times New Roman" w:hAnsi="Times New Roman" w:cs="Times New Roman"/>
        </w:rPr>
        <w:t>,</w:t>
      </w:r>
    </w:p>
    <w:p w14:paraId="389FD8D9" w14:textId="77777777" w:rsidR="005D5777" w:rsidRPr="005D5777" w:rsidRDefault="005D5777" w:rsidP="005D5777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674EC25D" w14:textId="77777777" w:rsidR="005D5777" w:rsidRPr="005D5777" w:rsidRDefault="005D5777" w:rsidP="005D5777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53835934" w14:textId="77777777" w:rsidR="005D5777" w:rsidRPr="005D5777" w:rsidRDefault="005D5777" w:rsidP="005D5777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D5777">
        <w:rPr>
          <w:rFonts w:ascii="Times New Roman" w:hAnsi="Times New Roman" w:cs="Times New Roman"/>
          <w:lang w:val="en-US"/>
        </w:rPr>
        <w:t>d</w:t>
      </w:r>
      <w:r w:rsidRPr="005D5777">
        <w:rPr>
          <w:rFonts w:ascii="Times New Roman" w:hAnsi="Times New Roman" w:cs="Times New Roman"/>
        </w:rPr>
        <w:t>r.</w:t>
      </w:r>
      <w:r w:rsidRPr="005D5777">
        <w:rPr>
          <w:rFonts w:ascii="Times New Roman" w:hAnsi="Times New Roman" w:cs="Times New Roman"/>
          <w:lang w:val="en-US"/>
        </w:rPr>
        <w:t xml:space="preserve">              </w:t>
      </w:r>
    </w:p>
    <w:p w14:paraId="7101FD8C" w14:textId="77777777" w:rsidR="005D5777" w:rsidRPr="005D5777" w:rsidRDefault="005D5777" w:rsidP="005D5777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5D5777">
        <w:rPr>
          <w:rFonts w:ascii="Times New Roman" w:hAnsi="Times New Roman" w:cs="Times New Roman"/>
          <w:lang w:val="en-US"/>
        </w:rPr>
        <w:t>(Dokter Site/</w:t>
      </w:r>
      <w:r w:rsidRPr="005D5777">
        <w:rPr>
          <w:rFonts w:ascii="Times New Roman" w:hAnsi="Times New Roman" w:cs="Times New Roman"/>
          <w:i/>
          <w:lang w:val="en-US"/>
        </w:rPr>
        <w:t>Site Doctor</w:t>
      </w:r>
      <w:r w:rsidRPr="005D5777">
        <w:rPr>
          <w:rFonts w:ascii="Times New Roman" w:hAnsi="Times New Roman" w:cs="Times New Roman"/>
          <w:lang w:val="en-US"/>
        </w:rPr>
        <w:t>)</w:t>
      </w:r>
    </w:p>
    <w:p w14:paraId="7468E602" w14:textId="77777777" w:rsidR="005D5777" w:rsidRPr="005D5777" w:rsidRDefault="005D5777" w:rsidP="005D5777">
      <w:pPr>
        <w:jc w:val="both"/>
        <w:rPr>
          <w:rFonts w:ascii="Times New Roman" w:hAnsi="Times New Roman" w:cs="Times New Roman"/>
          <w:lang w:val="en-US"/>
        </w:rPr>
      </w:pPr>
    </w:p>
    <w:p w14:paraId="774CC832" w14:textId="77777777" w:rsidR="005D5777" w:rsidRPr="005D5777" w:rsidRDefault="005D5777" w:rsidP="005D5777">
      <w:pPr>
        <w:jc w:val="both"/>
        <w:rPr>
          <w:rFonts w:ascii="Times New Roman" w:hAnsi="Times New Roman" w:cs="Times New Roman"/>
          <w:lang w:val="en-US"/>
        </w:rPr>
      </w:pPr>
      <w:r w:rsidRPr="005D5777">
        <w:rPr>
          <w:rFonts w:ascii="Times New Roman" w:hAnsi="Times New Roman" w:cs="Times New Roman"/>
          <w:lang w:val="en-US"/>
        </w:rPr>
        <w:t>*Definisi resiko tinggi mengacu pada SOP TT-OHS-SO-60-001 Site Access &amp; ID Badge poin 4.10</w:t>
      </w:r>
    </w:p>
    <w:p w14:paraId="57A90E8A" w14:textId="77777777" w:rsidR="00BA6C35" w:rsidRPr="005D5777" w:rsidRDefault="00BA6C35" w:rsidP="005D5777"/>
    <w:sectPr w:rsidR="00BA6C35" w:rsidRPr="005D5777" w:rsidSect="00DB36B2">
      <w:headerReference w:type="default" r:id="rId11"/>
      <w:footerReference w:type="default" r:id="rId12"/>
      <w:headerReference w:type="first" r:id="rId13"/>
      <w:footerReference w:type="first" r:id="rId14"/>
      <w:pgSz w:w="11909" w:h="16834" w:code="9"/>
      <w:pgMar w:top="1701" w:right="1008" w:bottom="1440" w:left="1296" w:header="576" w:footer="3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E369F" w14:textId="77777777" w:rsidR="00B12CCB" w:rsidRDefault="00B12CCB">
      <w:r>
        <w:separator/>
      </w:r>
    </w:p>
  </w:endnote>
  <w:endnote w:type="continuationSeparator" w:id="0">
    <w:p w14:paraId="1AF1C850" w14:textId="77777777" w:rsidR="00B12CCB" w:rsidRDefault="00B12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9" w:type="pct"/>
      <w:tblInd w:w="-284" w:type="dxa"/>
      <w:tblBorders>
        <w:top w:val="single" w:sz="4" w:space="0" w:color="BFBFBF"/>
        <w:bottom w:val="single" w:sz="4" w:space="0" w:color="BFBFBF"/>
        <w:insideH w:val="single" w:sz="4" w:space="0" w:color="BFBFBF"/>
        <w:insideV w:val="single" w:sz="4" w:space="0" w:color="BFBFBF"/>
      </w:tblBorders>
      <w:tblLook w:val="0000" w:firstRow="0" w:lastRow="0" w:firstColumn="0" w:lastColumn="0" w:noHBand="0" w:noVBand="0"/>
    </w:tblPr>
    <w:tblGrid>
      <w:gridCol w:w="1199"/>
      <w:gridCol w:w="598"/>
      <w:gridCol w:w="602"/>
      <w:gridCol w:w="2403"/>
      <w:gridCol w:w="3100"/>
      <w:gridCol w:w="804"/>
      <w:gridCol w:w="1493"/>
    </w:tblGrid>
    <w:tr w:rsidR="00F346C7" w:rsidRPr="00F346C7" w14:paraId="2DA685C8" w14:textId="77777777" w:rsidTr="00B12963">
      <w:tc>
        <w:tcPr>
          <w:tcW w:w="1176" w:type="pct"/>
          <w:gridSpan w:val="3"/>
          <w:shd w:val="clear" w:color="auto" w:fill="FFFFFF" w:themeFill="background1"/>
          <w:vAlign w:val="center"/>
        </w:tcPr>
        <w:p w14:paraId="4C527DEA" w14:textId="77777777" w:rsidR="00F346C7" w:rsidRPr="00F346C7" w:rsidRDefault="00F346C7" w:rsidP="00F346C7">
          <w:pPr>
            <w:tabs>
              <w:tab w:val="center" w:pos="4320"/>
              <w:tab w:val="right" w:pos="8640"/>
            </w:tabs>
            <w:spacing w:after="0"/>
            <w:rPr>
              <w:rFonts w:ascii="Times New Roman" w:hAnsi="Times New Roman"/>
              <w:sz w:val="16"/>
              <w:lang w:val="fr-FR"/>
            </w:rPr>
          </w:pPr>
          <w:r w:rsidRPr="00F346C7">
            <w:rPr>
              <w:rFonts w:ascii="Times New Roman" w:hAnsi="Times New Roman"/>
              <w:sz w:val="16"/>
              <w:lang w:val="fr-FR"/>
            </w:rPr>
            <w:t>Nama Dokumen</w:t>
          </w:r>
        </w:p>
      </w:tc>
      <w:tc>
        <w:tcPr>
          <w:tcW w:w="3824" w:type="pct"/>
          <w:gridSpan w:val="4"/>
          <w:shd w:val="clear" w:color="auto" w:fill="FFFFFF" w:themeFill="background1"/>
          <w:vAlign w:val="center"/>
        </w:tcPr>
        <w:p w14:paraId="13B54F0E" w14:textId="77777777" w:rsidR="00F346C7" w:rsidRPr="00F346C7" w:rsidRDefault="00374F65" w:rsidP="008A2130">
          <w:pPr>
            <w:tabs>
              <w:tab w:val="center" w:pos="4320"/>
              <w:tab w:val="right" w:pos="8640"/>
            </w:tabs>
            <w:spacing w:after="0"/>
            <w:rPr>
              <w:rFonts w:ascii="Times New Roman" w:hAnsi="Times New Roman"/>
              <w:sz w:val="16"/>
              <w:lang w:val="fr-FR"/>
            </w:rPr>
          </w:pPr>
          <w:r>
            <w:rPr>
              <w:rFonts w:ascii="Times New Roman" w:hAnsi="Times New Roman"/>
              <w:sz w:val="16"/>
              <w:lang w:val="fr-FR"/>
            </w:rPr>
            <w:t>Fitness for Work Certificate</w:t>
          </w:r>
        </w:p>
      </w:tc>
    </w:tr>
    <w:tr w:rsidR="00F346C7" w:rsidRPr="00F346C7" w14:paraId="23357E8E" w14:textId="77777777" w:rsidTr="00B12963">
      <w:tc>
        <w:tcPr>
          <w:tcW w:w="1176" w:type="pct"/>
          <w:gridSpan w:val="3"/>
          <w:shd w:val="clear" w:color="auto" w:fill="FFFFFF" w:themeFill="background1"/>
          <w:vAlign w:val="center"/>
        </w:tcPr>
        <w:p w14:paraId="68671E40" w14:textId="77777777" w:rsidR="00F346C7" w:rsidRPr="00F346C7" w:rsidRDefault="00F346C7" w:rsidP="00F346C7">
          <w:pPr>
            <w:tabs>
              <w:tab w:val="center" w:pos="4320"/>
              <w:tab w:val="right" w:pos="8640"/>
            </w:tabs>
            <w:spacing w:after="0"/>
            <w:rPr>
              <w:rFonts w:ascii="Times New Roman" w:hAnsi="Times New Roman"/>
              <w:sz w:val="16"/>
              <w:lang w:val="fr-FR"/>
            </w:rPr>
          </w:pPr>
          <w:r w:rsidRPr="00F346C7">
            <w:rPr>
              <w:rFonts w:ascii="Times New Roman" w:hAnsi="Times New Roman"/>
              <w:sz w:val="16"/>
              <w:lang w:val="fr-FR"/>
            </w:rPr>
            <w:t>Ditetapkan Oleh</w:t>
          </w:r>
        </w:p>
      </w:tc>
      <w:tc>
        <w:tcPr>
          <w:tcW w:w="1178" w:type="pct"/>
          <w:shd w:val="clear" w:color="auto" w:fill="FFFFFF" w:themeFill="background1"/>
          <w:vAlign w:val="center"/>
        </w:tcPr>
        <w:p w14:paraId="570059DC" w14:textId="77777777" w:rsidR="00F346C7" w:rsidRPr="00F346C7" w:rsidRDefault="00F346C7" w:rsidP="00F346C7">
          <w:pPr>
            <w:tabs>
              <w:tab w:val="center" w:pos="4320"/>
              <w:tab w:val="right" w:pos="8640"/>
            </w:tabs>
            <w:spacing w:after="0"/>
            <w:rPr>
              <w:rFonts w:ascii="Times New Roman" w:hAnsi="Times New Roman"/>
              <w:sz w:val="16"/>
              <w:lang w:val="fr-FR"/>
            </w:rPr>
          </w:pPr>
          <w:r w:rsidRPr="00F346C7">
            <w:rPr>
              <w:rFonts w:ascii="Times New Roman" w:hAnsi="Times New Roman"/>
              <w:sz w:val="16"/>
              <w:lang w:val="fr-FR"/>
            </w:rPr>
            <w:t>Kepala Teknik Tambang</w:t>
          </w:r>
        </w:p>
      </w:tc>
      <w:tc>
        <w:tcPr>
          <w:tcW w:w="1520" w:type="pct"/>
          <w:shd w:val="clear" w:color="auto" w:fill="FFFFFF" w:themeFill="background1"/>
          <w:vAlign w:val="center"/>
        </w:tcPr>
        <w:p w14:paraId="43843A3E" w14:textId="77777777" w:rsidR="00F346C7" w:rsidRPr="00F346C7" w:rsidRDefault="00F346C7" w:rsidP="00F346C7">
          <w:pPr>
            <w:tabs>
              <w:tab w:val="center" w:pos="4320"/>
              <w:tab w:val="right" w:pos="8640"/>
            </w:tabs>
            <w:spacing w:after="0"/>
            <w:rPr>
              <w:rFonts w:ascii="Times New Roman" w:hAnsi="Times New Roman"/>
              <w:sz w:val="16"/>
              <w:lang w:val="fr-FR"/>
            </w:rPr>
          </w:pPr>
          <w:r w:rsidRPr="00F346C7">
            <w:rPr>
              <w:rFonts w:ascii="Times New Roman" w:hAnsi="Times New Roman"/>
              <w:sz w:val="16"/>
              <w:lang w:val="fr-FR"/>
            </w:rPr>
            <w:t xml:space="preserve">Tanggal Terbit </w:t>
          </w:r>
        </w:p>
      </w:tc>
      <w:tc>
        <w:tcPr>
          <w:tcW w:w="1126" w:type="pct"/>
          <w:gridSpan w:val="2"/>
          <w:shd w:val="clear" w:color="auto" w:fill="FFFFFF" w:themeFill="background1"/>
          <w:vAlign w:val="center"/>
        </w:tcPr>
        <w:p w14:paraId="42BB36E3" w14:textId="77777777" w:rsidR="00F346C7" w:rsidRPr="00F346C7" w:rsidRDefault="002301FD" w:rsidP="00E35E96">
          <w:pPr>
            <w:tabs>
              <w:tab w:val="center" w:pos="4320"/>
              <w:tab w:val="right" w:pos="8640"/>
            </w:tabs>
            <w:spacing w:after="0"/>
            <w:rPr>
              <w:rFonts w:ascii="Times New Roman" w:hAnsi="Times New Roman"/>
              <w:sz w:val="16"/>
              <w:lang w:val="fr-FR"/>
            </w:rPr>
          </w:pPr>
          <w:r>
            <w:rPr>
              <w:rFonts w:ascii="Times New Roman" w:hAnsi="Times New Roman"/>
              <w:sz w:val="16"/>
              <w:lang w:val="fr-FR"/>
            </w:rPr>
            <w:t>29</w:t>
          </w:r>
          <w:r w:rsidR="00FE1CA3">
            <w:rPr>
              <w:rFonts w:ascii="Times New Roman" w:hAnsi="Times New Roman"/>
              <w:sz w:val="16"/>
              <w:lang w:val="fr-FR"/>
            </w:rPr>
            <w:t xml:space="preserve"> </w:t>
          </w:r>
          <w:r w:rsidR="00E35E96">
            <w:rPr>
              <w:rFonts w:ascii="Times New Roman" w:hAnsi="Times New Roman"/>
              <w:sz w:val="16"/>
              <w:lang w:val="fr-FR"/>
            </w:rPr>
            <w:t>Juli</w:t>
          </w:r>
          <w:r>
            <w:rPr>
              <w:rFonts w:ascii="Times New Roman" w:hAnsi="Times New Roman"/>
              <w:sz w:val="16"/>
              <w:lang w:val="fr-FR"/>
            </w:rPr>
            <w:t xml:space="preserve"> 2026</w:t>
          </w:r>
        </w:p>
      </w:tc>
    </w:tr>
    <w:tr w:rsidR="00F346C7" w:rsidRPr="00F346C7" w14:paraId="0429286A" w14:textId="77777777" w:rsidTr="00B12963">
      <w:tc>
        <w:tcPr>
          <w:tcW w:w="1176" w:type="pct"/>
          <w:gridSpan w:val="3"/>
          <w:shd w:val="clear" w:color="auto" w:fill="FFFFFF" w:themeFill="background1"/>
          <w:vAlign w:val="center"/>
        </w:tcPr>
        <w:p w14:paraId="5644CA21" w14:textId="77777777" w:rsidR="00F346C7" w:rsidRPr="00F346C7" w:rsidRDefault="00F346C7" w:rsidP="00F346C7">
          <w:pPr>
            <w:tabs>
              <w:tab w:val="center" w:pos="4320"/>
              <w:tab w:val="right" w:pos="8640"/>
            </w:tabs>
            <w:spacing w:after="0"/>
            <w:rPr>
              <w:rFonts w:ascii="Times New Roman" w:hAnsi="Times New Roman"/>
              <w:sz w:val="16"/>
              <w:lang w:val="fr-FR"/>
            </w:rPr>
          </w:pPr>
          <w:r w:rsidRPr="00F346C7">
            <w:rPr>
              <w:rFonts w:ascii="Times New Roman" w:hAnsi="Times New Roman"/>
              <w:sz w:val="16"/>
              <w:lang w:val="fr-FR"/>
            </w:rPr>
            <w:t>No Dokumen</w:t>
          </w:r>
        </w:p>
      </w:tc>
      <w:tc>
        <w:tcPr>
          <w:tcW w:w="1178" w:type="pct"/>
          <w:shd w:val="clear" w:color="auto" w:fill="FFFFFF" w:themeFill="background1"/>
          <w:vAlign w:val="center"/>
        </w:tcPr>
        <w:p w14:paraId="280B24D6" w14:textId="77777777" w:rsidR="00F346C7" w:rsidRPr="00F346C7" w:rsidRDefault="00FE1CA3" w:rsidP="00374F65">
          <w:pPr>
            <w:tabs>
              <w:tab w:val="center" w:pos="4320"/>
              <w:tab w:val="right" w:pos="8640"/>
            </w:tabs>
            <w:spacing w:after="0"/>
            <w:rPr>
              <w:rFonts w:ascii="Times New Roman" w:hAnsi="Times New Roman"/>
              <w:sz w:val="16"/>
              <w:lang w:val="fr-FR"/>
            </w:rPr>
          </w:pPr>
          <w:r>
            <w:rPr>
              <w:rFonts w:ascii="Times New Roman" w:hAnsi="Times New Roman"/>
              <w:sz w:val="16"/>
              <w:lang w:val="fr-FR"/>
            </w:rPr>
            <w:t>TT-OHS-FR</w:t>
          </w:r>
          <w:r w:rsidR="00F346C7" w:rsidRPr="00F346C7">
            <w:rPr>
              <w:rFonts w:ascii="Times New Roman" w:hAnsi="Times New Roman"/>
              <w:sz w:val="16"/>
              <w:lang w:val="fr-FR"/>
            </w:rPr>
            <w:t>O</w:t>
          </w:r>
          <w:r>
            <w:rPr>
              <w:rFonts w:ascii="Times New Roman" w:hAnsi="Times New Roman"/>
              <w:sz w:val="16"/>
              <w:lang w:val="fr-FR"/>
            </w:rPr>
            <w:t>-</w:t>
          </w:r>
          <w:r w:rsidR="00203B7A">
            <w:rPr>
              <w:rFonts w:ascii="Times New Roman" w:hAnsi="Times New Roman"/>
              <w:sz w:val="16"/>
              <w:lang w:val="fr-FR"/>
            </w:rPr>
            <w:t>033A</w:t>
          </w:r>
        </w:p>
      </w:tc>
      <w:tc>
        <w:tcPr>
          <w:tcW w:w="1520" w:type="pct"/>
          <w:shd w:val="clear" w:color="auto" w:fill="FFFFFF" w:themeFill="background1"/>
          <w:vAlign w:val="center"/>
        </w:tcPr>
        <w:p w14:paraId="4E90FF35" w14:textId="77777777" w:rsidR="00F346C7" w:rsidRPr="00F346C7" w:rsidRDefault="00F346C7" w:rsidP="00F346C7">
          <w:pPr>
            <w:tabs>
              <w:tab w:val="center" w:pos="4320"/>
              <w:tab w:val="right" w:pos="8640"/>
            </w:tabs>
            <w:spacing w:after="0"/>
            <w:rPr>
              <w:rFonts w:ascii="Times New Roman" w:hAnsi="Times New Roman"/>
              <w:sz w:val="16"/>
              <w:lang w:val="fr-FR"/>
            </w:rPr>
          </w:pPr>
          <w:r w:rsidRPr="00F346C7">
            <w:rPr>
              <w:rFonts w:ascii="Times New Roman" w:hAnsi="Times New Roman"/>
              <w:sz w:val="16"/>
              <w:lang w:val="fr-FR"/>
            </w:rPr>
            <w:t xml:space="preserve">Tanggal Tinjau Ulang </w:t>
          </w:r>
        </w:p>
      </w:tc>
      <w:tc>
        <w:tcPr>
          <w:tcW w:w="1126" w:type="pct"/>
          <w:gridSpan w:val="2"/>
          <w:shd w:val="clear" w:color="auto" w:fill="FFFFFF" w:themeFill="background1"/>
          <w:vAlign w:val="center"/>
        </w:tcPr>
        <w:p w14:paraId="2B9B6973" w14:textId="77777777" w:rsidR="00F346C7" w:rsidRPr="00F346C7" w:rsidRDefault="002301FD" w:rsidP="00E35E96">
          <w:pPr>
            <w:tabs>
              <w:tab w:val="center" w:pos="4320"/>
              <w:tab w:val="right" w:pos="8640"/>
            </w:tabs>
            <w:spacing w:after="0"/>
            <w:rPr>
              <w:rFonts w:ascii="Times New Roman" w:hAnsi="Times New Roman"/>
              <w:sz w:val="16"/>
              <w:lang w:val="fr-FR"/>
            </w:rPr>
          </w:pPr>
          <w:r>
            <w:rPr>
              <w:rFonts w:ascii="Times New Roman" w:hAnsi="Times New Roman"/>
              <w:sz w:val="16"/>
              <w:lang w:val="fr-FR"/>
            </w:rPr>
            <w:t>29</w:t>
          </w:r>
          <w:r w:rsidR="00FE1CA3">
            <w:rPr>
              <w:rFonts w:ascii="Times New Roman" w:hAnsi="Times New Roman"/>
              <w:sz w:val="16"/>
              <w:lang w:val="fr-FR"/>
            </w:rPr>
            <w:t xml:space="preserve"> </w:t>
          </w:r>
          <w:r w:rsidR="00E35E96">
            <w:rPr>
              <w:rFonts w:ascii="Times New Roman" w:hAnsi="Times New Roman"/>
              <w:sz w:val="16"/>
              <w:lang w:val="fr-FR"/>
            </w:rPr>
            <w:t>Juli</w:t>
          </w:r>
          <w:r>
            <w:rPr>
              <w:rFonts w:ascii="Times New Roman" w:hAnsi="Times New Roman"/>
              <w:sz w:val="16"/>
              <w:lang w:val="fr-FR"/>
            </w:rPr>
            <w:t xml:space="preserve"> 2029</w:t>
          </w:r>
        </w:p>
      </w:tc>
    </w:tr>
    <w:tr w:rsidR="00F346C7" w:rsidRPr="00F346C7" w14:paraId="3AE5BF03" w14:textId="77777777" w:rsidTr="00B12963">
      <w:tc>
        <w:tcPr>
          <w:tcW w:w="588" w:type="pct"/>
          <w:shd w:val="clear" w:color="auto" w:fill="FFFFFF" w:themeFill="background1"/>
          <w:vAlign w:val="center"/>
        </w:tcPr>
        <w:p w14:paraId="3A00107F" w14:textId="77777777" w:rsidR="00F346C7" w:rsidRPr="00F346C7" w:rsidRDefault="00F346C7" w:rsidP="00F346C7">
          <w:pPr>
            <w:tabs>
              <w:tab w:val="center" w:pos="4320"/>
              <w:tab w:val="right" w:pos="8640"/>
            </w:tabs>
            <w:spacing w:after="0"/>
            <w:rPr>
              <w:rFonts w:ascii="Times New Roman" w:hAnsi="Times New Roman"/>
              <w:sz w:val="16"/>
              <w:lang w:val="fr-FR"/>
            </w:rPr>
          </w:pPr>
          <w:r w:rsidRPr="00F346C7">
            <w:rPr>
              <w:rFonts w:ascii="Times New Roman" w:hAnsi="Times New Roman"/>
              <w:sz w:val="16"/>
              <w:lang w:val="fr-FR"/>
            </w:rPr>
            <w:t>No Revisi</w:t>
          </w:r>
        </w:p>
      </w:tc>
      <w:tc>
        <w:tcPr>
          <w:tcW w:w="293" w:type="pct"/>
          <w:shd w:val="clear" w:color="auto" w:fill="FFFFFF" w:themeFill="background1"/>
          <w:vAlign w:val="center"/>
        </w:tcPr>
        <w:p w14:paraId="2F85B580" w14:textId="77777777" w:rsidR="00F346C7" w:rsidRPr="00F346C7" w:rsidRDefault="002301FD" w:rsidP="00F346C7">
          <w:pPr>
            <w:tabs>
              <w:tab w:val="center" w:pos="4320"/>
              <w:tab w:val="right" w:pos="8640"/>
            </w:tabs>
            <w:spacing w:after="0"/>
            <w:rPr>
              <w:rFonts w:ascii="Times New Roman" w:hAnsi="Times New Roman"/>
              <w:sz w:val="16"/>
              <w:lang w:val="fr-FR"/>
            </w:rPr>
          </w:pPr>
          <w:r>
            <w:rPr>
              <w:rFonts w:ascii="Times New Roman" w:hAnsi="Times New Roman"/>
              <w:sz w:val="16"/>
              <w:lang w:val="fr-FR"/>
            </w:rPr>
            <w:t>01</w:t>
          </w:r>
        </w:p>
      </w:tc>
      <w:tc>
        <w:tcPr>
          <w:tcW w:w="3387" w:type="pct"/>
          <w:gridSpan w:val="4"/>
          <w:shd w:val="clear" w:color="auto" w:fill="FFFFFF" w:themeFill="background1"/>
          <w:vAlign w:val="center"/>
        </w:tcPr>
        <w:p w14:paraId="3790AF6A" w14:textId="77777777" w:rsidR="00F346C7" w:rsidRPr="00F346C7" w:rsidRDefault="00F346C7" w:rsidP="00F346C7">
          <w:pPr>
            <w:tabs>
              <w:tab w:val="center" w:pos="4320"/>
              <w:tab w:val="right" w:pos="8640"/>
            </w:tabs>
            <w:spacing w:after="0"/>
            <w:jc w:val="center"/>
            <w:rPr>
              <w:rFonts w:ascii="Times New Roman" w:hAnsi="Times New Roman"/>
              <w:b/>
              <w:sz w:val="16"/>
              <w:lang w:val="fr-FR"/>
            </w:rPr>
          </w:pPr>
          <w:r w:rsidRPr="00F346C7">
            <w:rPr>
              <w:rFonts w:ascii="Times New Roman" w:hAnsi="Times New Roman"/>
              <w:b/>
              <w:color w:val="FF0000"/>
              <w:sz w:val="16"/>
              <w:lang w:val="en-US"/>
            </w:rPr>
            <w:t>Dokumen terkendali dan valid hanya ada di sharepoint Archi Indonesia</w:t>
          </w:r>
        </w:p>
      </w:tc>
      <w:tc>
        <w:tcPr>
          <w:tcW w:w="732" w:type="pct"/>
          <w:shd w:val="clear" w:color="auto" w:fill="FFFFFF" w:themeFill="background1"/>
          <w:vAlign w:val="center"/>
        </w:tcPr>
        <w:p w14:paraId="44A64D06" w14:textId="77777777" w:rsidR="00F346C7" w:rsidRPr="00F346C7" w:rsidRDefault="00F346C7" w:rsidP="00F346C7">
          <w:pPr>
            <w:tabs>
              <w:tab w:val="center" w:pos="4320"/>
              <w:tab w:val="right" w:pos="8640"/>
            </w:tabs>
            <w:spacing w:after="0"/>
            <w:rPr>
              <w:rFonts w:ascii="Times New Roman" w:hAnsi="Times New Roman"/>
              <w:b/>
              <w:sz w:val="16"/>
              <w:lang w:val="fr-FR"/>
            </w:rPr>
          </w:pPr>
          <w:r w:rsidRPr="00F346C7">
            <w:rPr>
              <w:rFonts w:ascii="Times New Roman" w:hAnsi="Times New Roman"/>
              <w:b/>
              <w:sz w:val="16"/>
              <w:lang w:val="fr-FR"/>
            </w:rPr>
            <w:t xml:space="preserve">Halaman </w:t>
          </w:r>
          <w:r w:rsidRPr="00F346C7">
            <w:rPr>
              <w:rFonts w:ascii="Times New Roman" w:hAnsi="Times New Roman"/>
              <w:b/>
              <w:sz w:val="16"/>
              <w:lang w:val="en-US"/>
            </w:rPr>
            <w:fldChar w:fldCharType="begin"/>
          </w:r>
          <w:r w:rsidRPr="00F346C7">
            <w:rPr>
              <w:rFonts w:ascii="Times New Roman" w:hAnsi="Times New Roman"/>
              <w:b/>
              <w:sz w:val="16"/>
              <w:lang w:val="en-US"/>
            </w:rPr>
            <w:instrText>PAGE</w:instrText>
          </w:r>
          <w:r w:rsidRPr="00F346C7">
            <w:rPr>
              <w:rFonts w:ascii="Times New Roman" w:hAnsi="Times New Roman"/>
              <w:b/>
              <w:sz w:val="16"/>
              <w:lang w:val="en-US"/>
            </w:rPr>
            <w:fldChar w:fldCharType="separate"/>
          </w:r>
          <w:r w:rsidR="002301FD">
            <w:rPr>
              <w:rFonts w:ascii="Times New Roman" w:hAnsi="Times New Roman"/>
              <w:b/>
              <w:noProof/>
              <w:sz w:val="16"/>
              <w:lang w:val="en-US"/>
            </w:rPr>
            <w:t>1</w:t>
          </w:r>
          <w:r w:rsidRPr="00F346C7">
            <w:rPr>
              <w:rFonts w:ascii="Times New Roman" w:hAnsi="Times New Roman"/>
              <w:b/>
              <w:sz w:val="16"/>
              <w:lang w:val="en-US"/>
            </w:rPr>
            <w:fldChar w:fldCharType="end"/>
          </w:r>
          <w:r w:rsidRPr="00F346C7">
            <w:rPr>
              <w:rFonts w:ascii="Times New Roman" w:hAnsi="Times New Roman"/>
              <w:b/>
              <w:sz w:val="16"/>
              <w:lang w:val="fr-FR"/>
            </w:rPr>
            <w:t xml:space="preserve"> dari </w:t>
          </w:r>
          <w:r w:rsidRPr="00F346C7">
            <w:rPr>
              <w:rFonts w:ascii="Times New Roman" w:hAnsi="Times New Roman"/>
              <w:b/>
              <w:sz w:val="16"/>
              <w:lang w:val="en-US"/>
            </w:rPr>
            <w:fldChar w:fldCharType="begin"/>
          </w:r>
          <w:r w:rsidRPr="00F346C7">
            <w:rPr>
              <w:rFonts w:ascii="Times New Roman" w:hAnsi="Times New Roman"/>
              <w:b/>
              <w:sz w:val="16"/>
              <w:lang w:val="en-US"/>
            </w:rPr>
            <w:instrText>NUMPAGES \* ARABIC</w:instrText>
          </w:r>
          <w:r w:rsidRPr="00F346C7">
            <w:rPr>
              <w:rFonts w:ascii="Times New Roman" w:hAnsi="Times New Roman"/>
              <w:b/>
              <w:sz w:val="16"/>
              <w:lang w:val="en-US"/>
            </w:rPr>
            <w:fldChar w:fldCharType="separate"/>
          </w:r>
          <w:r w:rsidR="002301FD">
            <w:rPr>
              <w:rFonts w:ascii="Times New Roman" w:hAnsi="Times New Roman"/>
              <w:b/>
              <w:noProof/>
              <w:sz w:val="16"/>
              <w:lang w:val="en-US"/>
            </w:rPr>
            <w:t>1</w:t>
          </w:r>
          <w:r w:rsidRPr="00F346C7">
            <w:rPr>
              <w:rFonts w:ascii="Times New Roman" w:hAnsi="Times New Roman"/>
              <w:b/>
              <w:sz w:val="16"/>
              <w:lang w:val="en-US"/>
            </w:rPr>
            <w:fldChar w:fldCharType="end"/>
          </w:r>
        </w:p>
      </w:tc>
    </w:tr>
  </w:tbl>
  <w:p w14:paraId="1ADDBC25" w14:textId="77777777" w:rsidR="00FC752C" w:rsidRPr="00554616" w:rsidRDefault="00FC752C" w:rsidP="005546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1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130"/>
      <w:gridCol w:w="1795"/>
      <w:gridCol w:w="1983"/>
      <w:gridCol w:w="1766"/>
      <w:gridCol w:w="3197"/>
    </w:tblGrid>
    <w:tr w:rsidR="00E23BB9" w:rsidRPr="00AC3AC8" w14:paraId="131DC530" w14:textId="77777777" w:rsidTr="00723B1B">
      <w:trPr>
        <w:cantSplit/>
        <w:trHeight w:val="353"/>
      </w:trPr>
      <w:tc>
        <w:tcPr>
          <w:tcW w:w="2925" w:type="dxa"/>
          <w:gridSpan w:val="2"/>
        </w:tcPr>
        <w:p w14:paraId="5C910974" w14:textId="77777777" w:rsidR="00E23BB9" w:rsidRPr="00AC3AC8" w:rsidRDefault="00E23BB9" w:rsidP="00723B1B">
          <w:pPr>
            <w:pStyle w:val="Footer"/>
            <w:spacing w:after="0"/>
            <w:rPr>
              <w:rFonts w:ascii="Times New Roman" w:hAnsi="Times New Roman"/>
              <w:snapToGrid w:val="0"/>
            </w:rPr>
          </w:pPr>
          <w:r w:rsidRPr="00AC3AC8">
            <w:rPr>
              <w:rFonts w:ascii="Times New Roman" w:hAnsi="Times New Roman"/>
              <w:snapToGrid w:val="0"/>
            </w:rPr>
            <w:t>Originator :</w:t>
          </w:r>
        </w:p>
        <w:p w14:paraId="43249177" w14:textId="77777777" w:rsidR="00E23BB9" w:rsidRPr="00AC3AC8" w:rsidRDefault="00E23BB9" w:rsidP="00723B1B">
          <w:pPr>
            <w:pStyle w:val="Footer"/>
            <w:tabs>
              <w:tab w:val="clear" w:pos="4320"/>
              <w:tab w:val="left" w:pos="2109"/>
            </w:tabs>
            <w:spacing w:after="0"/>
            <w:rPr>
              <w:rFonts w:ascii="Times New Roman" w:hAnsi="Times New Roman"/>
              <w:i/>
              <w:snapToGrid w:val="0"/>
            </w:rPr>
          </w:pPr>
          <w:r w:rsidRPr="00AC3AC8">
            <w:rPr>
              <w:rFonts w:ascii="Times New Roman" w:hAnsi="Times New Roman"/>
              <w:snapToGrid w:val="0"/>
            </w:rPr>
            <w:t>#Name#</w:t>
          </w:r>
        </w:p>
      </w:tc>
      <w:tc>
        <w:tcPr>
          <w:tcW w:w="6946" w:type="dxa"/>
          <w:gridSpan w:val="3"/>
        </w:tcPr>
        <w:p w14:paraId="6CED5267" w14:textId="77777777" w:rsidR="00E23BB9" w:rsidRPr="00AC3AC8" w:rsidRDefault="00E23BB9" w:rsidP="00723B1B">
          <w:pPr>
            <w:pStyle w:val="Footer"/>
            <w:spacing w:after="0"/>
            <w:rPr>
              <w:rFonts w:ascii="Times New Roman" w:hAnsi="Times New Roman"/>
              <w:snapToGrid w:val="0"/>
            </w:rPr>
          </w:pPr>
          <w:r w:rsidRPr="00AC3AC8">
            <w:rPr>
              <w:rFonts w:ascii="Times New Roman" w:hAnsi="Times New Roman"/>
              <w:snapToGrid w:val="0"/>
            </w:rPr>
            <w:t xml:space="preserve">Document No : </w:t>
          </w:r>
        </w:p>
        <w:p w14:paraId="677F20E4" w14:textId="77777777" w:rsidR="00E23BB9" w:rsidRPr="00AC3AC8" w:rsidRDefault="00E23BB9" w:rsidP="00723B1B">
          <w:pPr>
            <w:spacing w:after="0"/>
          </w:pPr>
          <w:r w:rsidRPr="00AC3AC8">
            <w:rPr>
              <w:rFonts w:ascii="Times New Roman" w:hAnsi="Times New Roman"/>
              <w:snapToGrid w:val="0"/>
            </w:rPr>
            <w:t>TT – XXX – AA</w:t>
          </w:r>
          <w:r>
            <w:rPr>
              <w:rFonts w:ascii="Times New Roman" w:hAnsi="Times New Roman"/>
              <w:snapToGrid w:val="0"/>
            </w:rPr>
            <w:t>A</w:t>
          </w:r>
          <w:r w:rsidRPr="00AC3AC8">
            <w:rPr>
              <w:rFonts w:ascii="Times New Roman" w:hAnsi="Times New Roman"/>
              <w:snapToGrid w:val="0"/>
            </w:rPr>
            <w:t xml:space="preserve"> – BB - CCC</w:t>
          </w:r>
        </w:p>
      </w:tc>
    </w:tr>
    <w:tr w:rsidR="00E23BB9" w:rsidRPr="00AC3AC8" w14:paraId="4494EE0F" w14:textId="77777777" w:rsidTr="00723B1B">
      <w:trPr>
        <w:cantSplit/>
        <w:trHeight w:val="332"/>
      </w:trPr>
      <w:tc>
        <w:tcPr>
          <w:tcW w:w="1130" w:type="dxa"/>
        </w:tcPr>
        <w:p w14:paraId="78228DAA" w14:textId="77777777" w:rsidR="00E23BB9" w:rsidRPr="00AC3AC8" w:rsidRDefault="00E23BB9" w:rsidP="00723B1B">
          <w:pPr>
            <w:pStyle w:val="Footer"/>
            <w:spacing w:after="0"/>
            <w:rPr>
              <w:rFonts w:ascii="Times New Roman" w:hAnsi="Times New Roman"/>
              <w:snapToGrid w:val="0"/>
            </w:rPr>
          </w:pPr>
          <w:r w:rsidRPr="00AC3AC8">
            <w:rPr>
              <w:rFonts w:ascii="Times New Roman" w:hAnsi="Times New Roman"/>
              <w:snapToGrid w:val="0"/>
            </w:rPr>
            <w:t xml:space="preserve">Revision: </w:t>
          </w:r>
        </w:p>
        <w:p w14:paraId="60A19AAF" w14:textId="77777777" w:rsidR="00E23BB9" w:rsidRPr="00AC3AC8" w:rsidRDefault="00E23BB9" w:rsidP="00723B1B">
          <w:pPr>
            <w:pStyle w:val="Footer"/>
            <w:spacing w:after="0"/>
            <w:rPr>
              <w:rFonts w:ascii="Times New Roman" w:hAnsi="Times New Roman"/>
              <w:snapToGrid w:val="0"/>
            </w:rPr>
          </w:pPr>
          <w:r w:rsidRPr="00AC3AC8">
            <w:rPr>
              <w:rFonts w:ascii="Times New Roman" w:hAnsi="Times New Roman"/>
              <w:snapToGrid w:val="0"/>
            </w:rPr>
            <w:t>#Number#</w:t>
          </w:r>
        </w:p>
      </w:tc>
      <w:tc>
        <w:tcPr>
          <w:tcW w:w="1795" w:type="dxa"/>
        </w:tcPr>
        <w:p w14:paraId="32B80304" w14:textId="77777777" w:rsidR="00E23BB9" w:rsidRPr="00AC3AC8" w:rsidRDefault="00E23BB9" w:rsidP="00723B1B">
          <w:pPr>
            <w:pStyle w:val="Footer"/>
            <w:spacing w:after="0"/>
            <w:rPr>
              <w:rFonts w:ascii="Times New Roman" w:hAnsi="Times New Roman"/>
              <w:snapToGrid w:val="0"/>
            </w:rPr>
          </w:pPr>
          <w:r w:rsidRPr="00AC3AC8">
            <w:rPr>
              <w:rFonts w:ascii="Times New Roman" w:hAnsi="Times New Roman"/>
              <w:snapToGrid w:val="0"/>
            </w:rPr>
            <w:t xml:space="preserve">Rev Date : </w:t>
          </w:r>
        </w:p>
        <w:p w14:paraId="58588951" w14:textId="77777777" w:rsidR="00E23BB9" w:rsidRPr="00AC3AC8" w:rsidRDefault="00E23BB9" w:rsidP="00723B1B">
          <w:pPr>
            <w:pStyle w:val="Footer"/>
            <w:spacing w:after="0"/>
            <w:rPr>
              <w:rFonts w:ascii="Times New Roman" w:hAnsi="Times New Roman"/>
              <w:snapToGrid w:val="0"/>
            </w:rPr>
          </w:pPr>
          <w:r w:rsidRPr="00AC3AC8">
            <w:rPr>
              <w:rFonts w:ascii="Times New Roman" w:hAnsi="Times New Roman"/>
              <w:snapToGrid w:val="0"/>
            </w:rPr>
            <w:t>DD Month Year</w:t>
          </w:r>
        </w:p>
      </w:tc>
      <w:tc>
        <w:tcPr>
          <w:tcW w:w="1983" w:type="dxa"/>
        </w:tcPr>
        <w:p w14:paraId="5798D299" w14:textId="77777777" w:rsidR="00E23BB9" w:rsidRPr="00AC3AC8" w:rsidRDefault="00E23BB9" w:rsidP="00723B1B">
          <w:pPr>
            <w:pStyle w:val="Footer"/>
            <w:spacing w:after="0"/>
            <w:rPr>
              <w:rFonts w:ascii="Times New Roman" w:hAnsi="Times New Roman"/>
              <w:snapToGrid w:val="0"/>
            </w:rPr>
          </w:pPr>
          <w:r w:rsidRPr="00AC3AC8">
            <w:rPr>
              <w:rFonts w:ascii="Times New Roman" w:hAnsi="Times New Roman"/>
              <w:snapToGrid w:val="0"/>
            </w:rPr>
            <w:t>Expiry Date :</w:t>
          </w:r>
        </w:p>
        <w:p w14:paraId="1CD4202F" w14:textId="77777777" w:rsidR="00E23BB9" w:rsidRPr="00AC3AC8" w:rsidRDefault="00E23BB9" w:rsidP="00723B1B">
          <w:pPr>
            <w:pStyle w:val="Footer"/>
            <w:spacing w:after="0"/>
            <w:rPr>
              <w:rFonts w:ascii="Times New Roman" w:hAnsi="Times New Roman"/>
              <w:snapToGrid w:val="0"/>
            </w:rPr>
          </w:pPr>
          <w:r w:rsidRPr="00AC3AC8">
            <w:rPr>
              <w:rFonts w:ascii="Times New Roman" w:hAnsi="Times New Roman"/>
              <w:snapToGrid w:val="0"/>
            </w:rPr>
            <w:t>DD Month Year</w:t>
          </w:r>
        </w:p>
      </w:tc>
      <w:tc>
        <w:tcPr>
          <w:tcW w:w="1766" w:type="dxa"/>
        </w:tcPr>
        <w:p w14:paraId="10E3746F" w14:textId="77777777" w:rsidR="00E23BB9" w:rsidRPr="00AC3AC8" w:rsidRDefault="00E23BB9" w:rsidP="00723B1B">
          <w:pPr>
            <w:pStyle w:val="Footer"/>
            <w:spacing w:after="0"/>
            <w:rPr>
              <w:rFonts w:ascii="Times New Roman" w:hAnsi="Times New Roman"/>
              <w:snapToGrid w:val="0"/>
            </w:rPr>
          </w:pPr>
          <w:r w:rsidRPr="00AC3AC8">
            <w:rPr>
              <w:rFonts w:ascii="Times New Roman" w:hAnsi="Times New Roman"/>
              <w:snapToGrid w:val="0"/>
            </w:rPr>
            <w:t xml:space="preserve">Department: </w:t>
          </w:r>
        </w:p>
        <w:p w14:paraId="00F67323" w14:textId="77777777" w:rsidR="00E23BB9" w:rsidRPr="00AC3AC8" w:rsidRDefault="00E23BB9" w:rsidP="00723B1B">
          <w:pPr>
            <w:pStyle w:val="Footer"/>
            <w:spacing w:after="0"/>
            <w:rPr>
              <w:rFonts w:ascii="Times New Roman" w:hAnsi="Times New Roman"/>
              <w:snapToGrid w:val="0"/>
            </w:rPr>
          </w:pPr>
          <w:r w:rsidRPr="00AC3AC8">
            <w:rPr>
              <w:rFonts w:ascii="Times New Roman" w:hAnsi="Times New Roman"/>
              <w:snapToGrid w:val="0"/>
            </w:rPr>
            <w:t>XXX</w:t>
          </w:r>
        </w:p>
      </w:tc>
      <w:tc>
        <w:tcPr>
          <w:tcW w:w="3197" w:type="dxa"/>
        </w:tcPr>
        <w:p w14:paraId="09ABAAA8" w14:textId="77777777" w:rsidR="00E23BB9" w:rsidRPr="00AC3AC8" w:rsidRDefault="00E23BB9" w:rsidP="00723B1B">
          <w:pPr>
            <w:pStyle w:val="Footer"/>
            <w:spacing w:after="0"/>
            <w:rPr>
              <w:rFonts w:ascii="Times New Roman" w:hAnsi="Times New Roman"/>
              <w:snapToGrid w:val="0"/>
            </w:rPr>
          </w:pPr>
          <w:r w:rsidRPr="00AC3AC8">
            <w:rPr>
              <w:rFonts w:ascii="Times New Roman" w:hAnsi="Times New Roman"/>
              <w:snapToGrid w:val="0"/>
            </w:rPr>
            <w:t xml:space="preserve">Document Type: </w:t>
          </w:r>
        </w:p>
        <w:p w14:paraId="19BEB791" w14:textId="77777777" w:rsidR="00E23BB9" w:rsidRPr="00AC3AC8" w:rsidRDefault="00E23BB9" w:rsidP="00723B1B">
          <w:pPr>
            <w:pStyle w:val="Footer"/>
            <w:spacing w:after="0"/>
            <w:rPr>
              <w:rFonts w:ascii="Times New Roman" w:hAnsi="Times New Roman"/>
              <w:snapToGrid w:val="0"/>
            </w:rPr>
          </w:pPr>
          <w:r>
            <w:rPr>
              <w:rFonts w:ascii="Times New Roman" w:hAnsi="Times New Roman"/>
              <w:snapToGrid w:val="0"/>
            </w:rPr>
            <w:t>Form</w:t>
          </w:r>
        </w:p>
      </w:tc>
    </w:tr>
    <w:tr w:rsidR="00E23BB9" w:rsidRPr="00AC3AC8" w14:paraId="0CFE7F4D" w14:textId="77777777" w:rsidTr="00723B1B">
      <w:trPr>
        <w:cantSplit/>
        <w:trHeight w:val="263"/>
      </w:trPr>
      <w:tc>
        <w:tcPr>
          <w:tcW w:w="9871" w:type="dxa"/>
          <w:gridSpan w:val="5"/>
        </w:tcPr>
        <w:p w14:paraId="207D965F" w14:textId="77777777" w:rsidR="00E23BB9" w:rsidRPr="00AC3AC8" w:rsidRDefault="00E23BB9" w:rsidP="00723B1B">
          <w:pPr>
            <w:pStyle w:val="Footer"/>
            <w:tabs>
              <w:tab w:val="clear" w:pos="4320"/>
              <w:tab w:val="clear" w:pos="8640"/>
              <w:tab w:val="left" w:pos="1258"/>
              <w:tab w:val="right" w:pos="9144"/>
            </w:tabs>
            <w:spacing w:after="0"/>
            <w:rPr>
              <w:rFonts w:ascii="Times New Roman" w:hAnsi="Times New Roman"/>
              <w:snapToGrid w:val="0"/>
            </w:rPr>
          </w:pPr>
          <w:r w:rsidRPr="00AC3AC8">
            <w:rPr>
              <w:rFonts w:ascii="Times New Roman" w:hAnsi="Times New Roman"/>
              <w:b/>
              <w:snapToGrid w:val="0"/>
              <w:color w:val="FF0000"/>
            </w:rPr>
            <w:t>Uncontrolled Document When Printed</w:t>
          </w:r>
          <w:r w:rsidRPr="00AC3AC8">
            <w:rPr>
              <w:rFonts w:ascii="Times New Roman" w:hAnsi="Times New Roman"/>
              <w:b/>
              <w:snapToGrid w:val="0"/>
            </w:rPr>
            <w:tab/>
          </w:r>
          <w:r w:rsidRPr="0065642E">
            <w:rPr>
              <w:rFonts w:ascii="Times New Roman" w:hAnsi="Times New Roman"/>
              <w:b/>
              <w:snapToGrid w:val="0"/>
            </w:rPr>
            <w:t xml:space="preserve">Page </w:t>
          </w:r>
          <w:r>
            <w:rPr>
              <w:rFonts w:ascii="Times New Roman" w:hAnsi="Times New Roman"/>
              <w:b/>
              <w:snapToGrid w:val="0"/>
            </w:rPr>
            <w:t>1</w:t>
          </w:r>
          <w:r w:rsidRPr="0065642E">
            <w:rPr>
              <w:rFonts w:ascii="Times New Roman" w:hAnsi="Times New Roman"/>
              <w:b/>
              <w:snapToGrid w:val="0"/>
            </w:rPr>
            <w:t xml:space="preserve"> of </w:t>
          </w:r>
          <w:r w:rsidRPr="0065642E">
            <w:rPr>
              <w:rFonts w:ascii="Times New Roman" w:hAnsi="Times New Roman"/>
              <w:b/>
              <w:snapToGrid w:val="0"/>
            </w:rPr>
            <w:fldChar w:fldCharType="begin"/>
          </w:r>
          <w:r w:rsidRPr="0065642E">
            <w:rPr>
              <w:rFonts w:ascii="Times New Roman" w:hAnsi="Times New Roman"/>
              <w:b/>
              <w:snapToGrid w:val="0"/>
            </w:rPr>
            <w:instrText xml:space="preserve"> NUMPAGES  \* Arabic  \* MERGEFORMAT </w:instrText>
          </w:r>
          <w:r w:rsidRPr="0065642E">
            <w:rPr>
              <w:rFonts w:ascii="Times New Roman" w:hAnsi="Times New Roman"/>
              <w:b/>
              <w:snapToGrid w:val="0"/>
            </w:rPr>
            <w:fldChar w:fldCharType="separate"/>
          </w:r>
          <w:r w:rsidR="007A4CD8">
            <w:rPr>
              <w:rFonts w:ascii="Times New Roman" w:hAnsi="Times New Roman"/>
              <w:b/>
              <w:noProof/>
              <w:snapToGrid w:val="0"/>
            </w:rPr>
            <w:t>4</w:t>
          </w:r>
          <w:r w:rsidRPr="0065642E">
            <w:rPr>
              <w:rFonts w:ascii="Times New Roman" w:hAnsi="Times New Roman"/>
              <w:b/>
              <w:snapToGrid w:val="0"/>
            </w:rPr>
            <w:fldChar w:fldCharType="end"/>
          </w:r>
          <w:r w:rsidRPr="00AC3AC8">
            <w:rPr>
              <w:rFonts w:ascii="Times New Roman" w:hAnsi="Times New Roman"/>
              <w:b/>
              <w:snapToGrid w:val="0"/>
            </w:rPr>
            <w:t xml:space="preserve"> </w:t>
          </w:r>
        </w:p>
      </w:tc>
    </w:tr>
  </w:tbl>
  <w:p w14:paraId="1A6656B6" w14:textId="77777777" w:rsidR="00FC752C" w:rsidRPr="00E23BB9" w:rsidRDefault="00FC752C" w:rsidP="00E23B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B51EF" w14:textId="77777777" w:rsidR="00B12CCB" w:rsidRDefault="00B12CCB">
      <w:r>
        <w:separator/>
      </w:r>
    </w:p>
  </w:footnote>
  <w:footnote w:type="continuationSeparator" w:id="0">
    <w:p w14:paraId="64E47390" w14:textId="77777777" w:rsidR="00B12CCB" w:rsidRDefault="00B12C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47" w:type="pct"/>
      <w:tblInd w:w="-426" w:type="dxa"/>
      <w:tblBorders>
        <w:top w:val="single" w:sz="4" w:space="0" w:color="BFBFBF"/>
        <w:bottom w:val="single" w:sz="4" w:space="0" w:color="BFBFBF"/>
        <w:insideH w:val="single" w:sz="4" w:space="0" w:color="BFBFBF"/>
        <w:insideV w:val="single" w:sz="4" w:space="0" w:color="BFBFBF"/>
      </w:tblBorders>
      <w:tblLook w:val="0000" w:firstRow="0" w:lastRow="0" w:firstColumn="0" w:lastColumn="0" w:noHBand="0" w:noVBand="0"/>
    </w:tblPr>
    <w:tblGrid>
      <w:gridCol w:w="2208"/>
      <w:gridCol w:w="5837"/>
      <w:gridCol w:w="2227"/>
    </w:tblGrid>
    <w:tr w:rsidR="00F346C7" w:rsidRPr="00F346C7" w14:paraId="384347BA" w14:textId="77777777" w:rsidTr="00DB36B2">
      <w:trPr>
        <w:trHeight w:val="983"/>
      </w:trPr>
      <w:tc>
        <w:tcPr>
          <w:tcW w:w="1075" w:type="pct"/>
          <w:vAlign w:val="center"/>
        </w:tcPr>
        <w:p w14:paraId="05A46952" w14:textId="77777777" w:rsidR="00F346C7" w:rsidRPr="00F346C7" w:rsidRDefault="00F346C7" w:rsidP="00F346C7">
          <w:pPr>
            <w:tabs>
              <w:tab w:val="center" w:pos="4320"/>
              <w:tab w:val="right" w:pos="8640"/>
            </w:tabs>
            <w:spacing w:after="0"/>
            <w:jc w:val="center"/>
            <w:rPr>
              <w:rFonts w:ascii="Times New Roman" w:hAnsi="Times New Roman"/>
              <w:lang w:val="en-US"/>
            </w:rPr>
          </w:pPr>
          <w:r w:rsidRPr="00F346C7">
            <w:rPr>
              <w:rFonts w:ascii="Times New Roman" w:hAnsi="Times New Roman"/>
              <w:noProof/>
              <w:lang w:eastAsia="id-ID"/>
            </w:rPr>
            <w:drawing>
              <wp:inline distT="0" distB="0" distL="0" distR="0" wp14:anchorId="282B3837" wp14:editId="1D1866FB">
                <wp:extent cx="674077" cy="484601"/>
                <wp:effectExtent l="0" t="0" r="0" b="0"/>
                <wp:docPr id="5" name="Picture 5" descr="C:\Users\irwan.mappe\Pictures\FILE PNG (untuk MSoffice)\LOGO GABUNG MSMTTN (png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irwan.mappe\Pictures\FILE PNG (untuk MSoffice)\LOGO GABUNG MSMTTN (png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0225" cy="4890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1" w:type="pct"/>
          <w:vAlign w:val="center"/>
        </w:tcPr>
        <w:p w14:paraId="0F6934DA" w14:textId="77777777" w:rsidR="00F346C7" w:rsidRPr="00F346C7" w:rsidRDefault="00F346C7" w:rsidP="00F346C7">
          <w:pPr>
            <w:tabs>
              <w:tab w:val="center" w:pos="4320"/>
              <w:tab w:val="right" w:pos="8640"/>
            </w:tabs>
            <w:spacing w:after="0"/>
            <w:jc w:val="center"/>
            <w:rPr>
              <w:rFonts w:ascii="Times New Roman" w:hAnsi="Times New Roman"/>
              <w:b/>
              <w:sz w:val="28"/>
              <w:szCs w:val="24"/>
              <w:lang w:val="en-US"/>
            </w:rPr>
          </w:pPr>
          <w:r w:rsidRPr="00F346C7">
            <w:rPr>
              <w:rFonts w:ascii="Times New Roman" w:hAnsi="Times New Roman"/>
              <w:b/>
              <w:sz w:val="28"/>
              <w:szCs w:val="24"/>
              <w:lang w:val="en-US"/>
            </w:rPr>
            <w:t>TOKA TINDUNG PROJECT</w:t>
          </w:r>
        </w:p>
        <w:p w14:paraId="521D3C4D" w14:textId="77777777" w:rsidR="00F346C7" w:rsidRPr="00F346C7" w:rsidRDefault="005D5777" w:rsidP="00F346C7">
          <w:pPr>
            <w:spacing w:after="0"/>
            <w:jc w:val="center"/>
            <w:rPr>
              <w:rFonts w:ascii="Times New Roman" w:hAnsi="Times New Roman"/>
              <w:b/>
              <w:sz w:val="24"/>
              <w:szCs w:val="24"/>
              <w:lang w:val="en-US"/>
            </w:rPr>
          </w:pPr>
          <w:r>
            <w:rPr>
              <w:rFonts w:ascii="Times New Roman" w:hAnsi="Times New Roman"/>
              <w:b/>
              <w:sz w:val="24"/>
              <w:szCs w:val="24"/>
              <w:lang w:val="en-US"/>
            </w:rPr>
            <w:t>Fitness for Work Certificate</w:t>
          </w:r>
        </w:p>
        <w:p w14:paraId="469F3D26" w14:textId="77777777" w:rsidR="00F346C7" w:rsidRPr="003919B3" w:rsidRDefault="00FE1CA3" w:rsidP="005E472B">
          <w:pPr>
            <w:tabs>
              <w:tab w:val="center" w:pos="4320"/>
              <w:tab w:val="right" w:pos="8640"/>
            </w:tabs>
            <w:spacing w:after="0"/>
            <w:jc w:val="center"/>
            <w:rPr>
              <w:rFonts w:ascii="Times New Roman" w:hAnsi="Times New Roman"/>
              <w:sz w:val="28"/>
              <w:szCs w:val="24"/>
              <w:lang w:val="en-US"/>
            </w:rPr>
          </w:pPr>
          <w:r>
            <w:rPr>
              <w:rFonts w:ascii="Times New Roman" w:hAnsi="Times New Roman"/>
              <w:szCs w:val="24"/>
              <w:lang w:val="en-US"/>
            </w:rPr>
            <w:t>TT-OHS-FR</w:t>
          </w:r>
          <w:r w:rsidR="00F346C7" w:rsidRPr="003919B3">
            <w:rPr>
              <w:rFonts w:ascii="Times New Roman" w:hAnsi="Times New Roman"/>
              <w:szCs w:val="24"/>
              <w:lang w:val="en-US"/>
            </w:rPr>
            <w:t>O</w:t>
          </w:r>
          <w:r>
            <w:rPr>
              <w:rFonts w:ascii="Times New Roman" w:hAnsi="Times New Roman"/>
              <w:szCs w:val="24"/>
              <w:lang w:val="en-US"/>
            </w:rPr>
            <w:t>-</w:t>
          </w:r>
          <w:r w:rsidR="00203B7A">
            <w:rPr>
              <w:rFonts w:ascii="Times New Roman" w:hAnsi="Times New Roman"/>
              <w:szCs w:val="24"/>
              <w:lang w:val="en-US"/>
            </w:rPr>
            <w:t>033A</w:t>
          </w:r>
        </w:p>
      </w:tc>
      <w:tc>
        <w:tcPr>
          <w:tcW w:w="1084" w:type="pct"/>
          <w:vAlign w:val="center"/>
        </w:tcPr>
        <w:p w14:paraId="65F9B936" w14:textId="77777777" w:rsidR="00F346C7" w:rsidRPr="00F346C7" w:rsidRDefault="00F346C7" w:rsidP="00F346C7">
          <w:pPr>
            <w:tabs>
              <w:tab w:val="center" w:pos="4320"/>
              <w:tab w:val="right" w:pos="8640"/>
            </w:tabs>
            <w:spacing w:after="0"/>
            <w:jc w:val="center"/>
            <w:rPr>
              <w:rFonts w:ascii="Times New Roman" w:hAnsi="Times New Roman"/>
              <w:lang w:val="en-US"/>
            </w:rPr>
          </w:pPr>
          <w:r w:rsidRPr="00F346C7">
            <w:rPr>
              <w:rFonts w:ascii="Times New Roman" w:hAnsi="Times New Roman"/>
              <w:noProof/>
              <w:lang w:eastAsia="id-ID"/>
            </w:rPr>
            <w:drawing>
              <wp:inline distT="0" distB="0" distL="0" distR="0" wp14:anchorId="129CE167" wp14:editId="277FDC99">
                <wp:extent cx="674077" cy="493124"/>
                <wp:effectExtent l="0" t="0" r="0" b="0"/>
                <wp:docPr id="6" name="Picture 6" descr="C:\Users\irwan.mappe\Pictures\FILE PNG (untuk MSoffice)\LOGO ARCHI (png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irwan.mappe\Pictures\FILE PNG (untuk MSoffice)\LOGO ARCHI (png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0770" cy="4980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8236EC2" w14:textId="77777777" w:rsidR="00554616" w:rsidRDefault="005546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Ind w:w="108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ook w:val="0000" w:firstRow="0" w:lastRow="0" w:firstColumn="0" w:lastColumn="0" w:noHBand="0" w:noVBand="0"/>
    </w:tblPr>
    <w:tblGrid>
      <w:gridCol w:w="1811"/>
      <w:gridCol w:w="5479"/>
      <w:gridCol w:w="2070"/>
    </w:tblGrid>
    <w:tr w:rsidR="00E23BB9" w14:paraId="5746EFAA" w14:textId="77777777" w:rsidTr="00723B1B">
      <w:trPr>
        <w:trHeight w:val="900"/>
      </w:trPr>
      <w:tc>
        <w:tcPr>
          <w:tcW w:w="1811" w:type="dxa"/>
        </w:tcPr>
        <w:p w14:paraId="382DD0EB" w14:textId="77777777" w:rsidR="00E23BB9" w:rsidRDefault="00E23BB9" w:rsidP="00723B1B">
          <w:pPr>
            <w:pStyle w:val="Header"/>
            <w:spacing w:after="0"/>
            <w:jc w:val="center"/>
          </w:pPr>
          <w:bookmarkStart w:id="1" w:name="OLE_LINK1"/>
          <w:bookmarkStart w:id="2" w:name="OLE_LINK2"/>
          <w:r>
            <w:rPr>
              <w:noProof/>
              <w:lang w:val="id-ID" w:eastAsia="id-ID"/>
            </w:rPr>
            <w:drawing>
              <wp:inline distT="0" distB="0" distL="0" distR="0" wp14:anchorId="61ACD123" wp14:editId="3DE00EEC">
                <wp:extent cx="893445" cy="553085"/>
                <wp:effectExtent l="0" t="0" r="1905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3445" cy="553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79" w:type="dxa"/>
          <w:vAlign w:val="center"/>
        </w:tcPr>
        <w:p w14:paraId="50B4AC4C" w14:textId="77777777" w:rsidR="00E23BB9" w:rsidRPr="0010709C" w:rsidRDefault="00E23BB9" w:rsidP="00723B1B">
          <w:pPr>
            <w:pStyle w:val="Header"/>
            <w:spacing w:after="0"/>
            <w:jc w:val="center"/>
            <w:rPr>
              <w:rFonts w:cs="Arial"/>
              <w:sz w:val="16"/>
              <w:szCs w:val="16"/>
            </w:rPr>
          </w:pPr>
        </w:p>
        <w:p w14:paraId="3E42D326" w14:textId="77777777" w:rsidR="00E23BB9" w:rsidRPr="00B704D6" w:rsidRDefault="00E23BB9" w:rsidP="00723B1B">
          <w:pPr>
            <w:pStyle w:val="Header"/>
            <w:spacing w:after="0"/>
            <w:jc w:val="center"/>
            <w:rPr>
              <w:rFonts w:cs="Arial"/>
              <w:b/>
              <w:sz w:val="24"/>
              <w:szCs w:val="24"/>
            </w:rPr>
          </w:pPr>
          <w:r>
            <w:rPr>
              <w:rFonts w:cs="Arial"/>
              <w:b/>
              <w:sz w:val="24"/>
              <w:szCs w:val="24"/>
            </w:rPr>
            <w:t xml:space="preserve">PROYEK </w:t>
          </w:r>
          <w:r w:rsidRPr="00B704D6">
            <w:rPr>
              <w:rFonts w:cs="Arial"/>
              <w:b/>
              <w:sz w:val="24"/>
              <w:szCs w:val="24"/>
            </w:rPr>
            <w:t>TOKA TINDUNG</w:t>
          </w:r>
        </w:p>
      </w:tc>
      <w:tc>
        <w:tcPr>
          <w:tcW w:w="2070" w:type="dxa"/>
        </w:tcPr>
        <w:p w14:paraId="24AB3618" w14:textId="77777777" w:rsidR="00E23BB9" w:rsidRDefault="00E23BB9" w:rsidP="00723B1B">
          <w:pPr>
            <w:pStyle w:val="Header"/>
            <w:spacing w:after="0"/>
            <w:jc w:val="center"/>
          </w:pPr>
          <w:bookmarkStart w:id="3" w:name="OLE_LINK3"/>
          <w:bookmarkStart w:id="4" w:name="OLE_LINK4"/>
          <w:r>
            <w:rPr>
              <w:noProof/>
              <w:lang w:val="id-ID" w:eastAsia="id-ID"/>
            </w:rPr>
            <w:drawing>
              <wp:inline distT="0" distB="0" distL="0" distR="0" wp14:anchorId="57A93A17" wp14:editId="122673B4">
                <wp:extent cx="925195" cy="563245"/>
                <wp:effectExtent l="0" t="0" r="8255" b="8255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195" cy="563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bookmarkEnd w:id="3"/>
          <w:bookmarkEnd w:id="4"/>
        </w:p>
      </w:tc>
    </w:tr>
    <w:bookmarkEnd w:id="1"/>
    <w:bookmarkEnd w:id="2"/>
  </w:tbl>
  <w:p w14:paraId="57652865" w14:textId="77777777" w:rsidR="00E23BB9" w:rsidRDefault="00E23BB9" w:rsidP="00E23BB9">
    <w:pPr>
      <w:pStyle w:val="Header"/>
      <w:spacing w:after="0"/>
    </w:pPr>
  </w:p>
  <w:p w14:paraId="5ECB8A26" w14:textId="77777777" w:rsidR="00E23BB9" w:rsidRDefault="00E23B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4CCA"/>
    <w:multiLevelType w:val="hybridMultilevel"/>
    <w:tmpl w:val="39F01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F7152"/>
    <w:multiLevelType w:val="hybridMultilevel"/>
    <w:tmpl w:val="3ECEB996"/>
    <w:lvl w:ilvl="0" w:tplc="B60C74F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A21006"/>
    <w:multiLevelType w:val="hybridMultilevel"/>
    <w:tmpl w:val="E7740E0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A9721E"/>
    <w:multiLevelType w:val="hybridMultilevel"/>
    <w:tmpl w:val="4C502512"/>
    <w:lvl w:ilvl="0" w:tplc="D05AB8A0">
      <w:numFmt w:val="bullet"/>
      <w:lvlText w:val="-"/>
      <w:lvlJc w:val="left"/>
      <w:pPr>
        <w:ind w:left="786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1B5F408E"/>
    <w:multiLevelType w:val="hybridMultilevel"/>
    <w:tmpl w:val="C8060B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E01984"/>
    <w:multiLevelType w:val="hybridMultilevel"/>
    <w:tmpl w:val="84C4E188"/>
    <w:lvl w:ilvl="0" w:tplc="4460ACF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EA61D0"/>
    <w:multiLevelType w:val="hybridMultilevel"/>
    <w:tmpl w:val="7C2AEE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72BC2"/>
    <w:multiLevelType w:val="multilevel"/>
    <w:tmpl w:val="A7421B3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  <w:sz w:val="20"/>
        <w:szCs w:val="20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8" w15:restartNumberingAfterBreak="0">
    <w:nsid w:val="24615C21"/>
    <w:multiLevelType w:val="multilevel"/>
    <w:tmpl w:val="E36C5C7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9" w15:restartNumberingAfterBreak="0">
    <w:nsid w:val="25364698"/>
    <w:multiLevelType w:val="hybridMultilevel"/>
    <w:tmpl w:val="D94CE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8059BB"/>
    <w:multiLevelType w:val="hybridMultilevel"/>
    <w:tmpl w:val="B36831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F10A88"/>
    <w:multiLevelType w:val="hybridMultilevel"/>
    <w:tmpl w:val="0F4EA1B2"/>
    <w:lvl w:ilvl="0" w:tplc="AEFC9736">
      <w:start w:val="1"/>
      <w:numFmt w:val="decimal"/>
      <w:lvlText w:val="1.%1."/>
      <w:lvlJc w:val="left"/>
      <w:pPr>
        <w:ind w:left="720" w:hanging="360"/>
      </w:pPr>
      <w:rPr>
        <w:rFonts w:hint="default"/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74041"/>
    <w:multiLevelType w:val="hybridMultilevel"/>
    <w:tmpl w:val="97C27FEC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31F5CB2"/>
    <w:multiLevelType w:val="singleLevel"/>
    <w:tmpl w:val="261C4DA6"/>
    <w:lvl w:ilvl="0">
      <w:start w:val="1"/>
      <w:numFmt w:val="lowerLetter"/>
      <w:pStyle w:val="Indenta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35757BC7"/>
    <w:multiLevelType w:val="hybridMultilevel"/>
    <w:tmpl w:val="EC60D8C6"/>
    <w:lvl w:ilvl="0" w:tplc="A3C2C848">
      <w:start w:val="1"/>
      <w:numFmt w:val="decimal"/>
      <w:lvlText w:val="%1."/>
      <w:lvlJc w:val="left"/>
      <w:pPr>
        <w:ind w:left="2271" w:hanging="360"/>
      </w:pPr>
      <w:rPr>
        <w:rFonts w:hint="default"/>
        <w:i w:val="0"/>
      </w:rPr>
    </w:lvl>
    <w:lvl w:ilvl="1" w:tplc="04210019">
      <w:start w:val="1"/>
      <w:numFmt w:val="lowerLetter"/>
      <w:lvlText w:val="%2."/>
      <w:lvlJc w:val="left"/>
      <w:pPr>
        <w:ind w:left="2991" w:hanging="360"/>
      </w:pPr>
    </w:lvl>
    <w:lvl w:ilvl="2" w:tplc="0421001B">
      <w:start w:val="1"/>
      <w:numFmt w:val="lowerRoman"/>
      <w:lvlText w:val="%3."/>
      <w:lvlJc w:val="right"/>
      <w:pPr>
        <w:ind w:left="3711" w:hanging="180"/>
      </w:pPr>
    </w:lvl>
    <w:lvl w:ilvl="3" w:tplc="0421000F" w:tentative="1">
      <w:start w:val="1"/>
      <w:numFmt w:val="decimal"/>
      <w:lvlText w:val="%4."/>
      <w:lvlJc w:val="left"/>
      <w:pPr>
        <w:ind w:left="4431" w:hanging="360"/>
      </w:pPr>
    </w:lvl>
    <w:lvl w:ilvl="4" w:tplc="04210019" w:tentative="1">
      <w:start w:val="1"/>
      <w:numFmt w:val="lowerLetter"/>
      <w:lvlText w:val="%5."/>
      <w:lvlJc w:val="left"/>
      <w:pPr>
        <w:ind w:left="5151" w:hanging="360"/>
      </w:pPr>
    </w:lvl>
    <w:lvl w:ilvl="5" w:tplc="0421001B" w:tentative="1">
      <w:start w:val="1"/>
      <w:numFmt w:val="lowerRoman"/>
      <w:lvlText w:val="%6."/>
      <w:lvlJc w:val="right"/>
      <w:pPr>
        <w:ind w:left="5871" w:hanging="180"/>
      </w:pPr>
    </w:lvl>
    <w:lvl w:ilvl="6" w:tplc="0421000F" w:tentative="1">
      <w:start w:val="1"/>
      <w:numFmt w:val="decimal"/>
      <w:lvlText w:val="%7."/>
      <w:lvlJc w:val="left"/>
      <w:pPr>
        <w:ind w:left="6591" w:hanging="360"/>
      </w:pPr>
    </w:lvl>
    <w:lvl w:ilvl="7" w:tplc="04210019" w:tentative="1">
      <w:start w:val="1"/>
      <w:numFmt w:val="lowerLetter"/>
      <w:lvlText w:val="%8."/>
      <w:lvlJc w:val="left"/>
      <w:pPr>
        <w:ind w:left="7311" w:hanging="360"/>
      </w:pPr>
    </w:lvl>
    <w:lvl w:ilvl="8" w:tplc="0421001B" w:tentative="1">
      <w:start w:val="1"/>
      <w:numFmt w:val="lowerRoman"/>
      <w:lvlText w:val="%9."/>
      <w:lvlJc w:val="right"/>
      <w:pPr>
        <w:ind w:left="8031" w:hanging="180"/>
      </w:pPr>
    </w:lvl>
  </w:abstractNum>
  <w:abstractNum w:abstractNumId="15" w15:restartNumberingAfterBreak="0">
    <w:nsid w:val="3B415B6C"/>
    <w:multiLevelType w:val="multilevel"/>
    <w:tmpl w:val="1E0AC8E2"/>
    <w:lvl w:ilvl="0">
      <w:start w:val="1"/>
      <w:numFmt w:val="decimal"/>
      <w:pStyle w:val="TierI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/>
        <w:i w:val="0"/>
        <w:strike w:val="0"/>
        <w:dstrike w:val="0"/>
        <w:sz w:val="22"/>
        <w:szCs w:val="22"/>
        <w:u w:val="none"/>
        <w:effect w:val="none"/>
      </w:rPr>
    </w:lvl>
    <w:lvl w:ilvl="1">
      <w:start w:val="1"/>
      <w:numFmt w:val="decimal"/>
      <w:pStyle w:val="TierII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 w:val="0"/>
        <w:i w:val="0"/>
        <w:strike w:val="0"/>
        <w:dstrike w:val="0"/>
        <w:sz w:val="22"/>
        <w:szCs w:val="22"/>
        <w:u w:val="none"/>
        <w:effect w:val="none"/>
      </w:rPr>
    </w:lvl>
    <w:lvl w:ilvl="2">
      <w:start w:val="1"/>
      <w:numFmt w:val="decimal"/>
      <w:pStyle w:val="TierIII"/>
      <w:lvlText w:val="%1.%2.%3"/>
      <w:lvlJc w:val="left"/>
      <w:pPr>
        <w:tabs>
          <w:tab w:val="num" w:pos="1440"/>
        </w:tabs>
        <w:ind w:left="1440" w:hanging="720"/>
      </w:pPr>
      <w:rPr>
        <w:rFonts w:ascii="Arial" w:hAnsi="Arial" w:cs="Times New Roman" w:hint="default"/>
        <w:b w:val="0"/>
        <w:i w:val="0"/>
        <w:sz w:val="24"/>
      </w:rPr>
    </w:lvl>
    <w:lvl w:ilvl="3">
      <w:start w:val="1"/>
      <w:numFmt w:val="lowerLetter"/>
      <w:pStyle w:val="TierIV"/>
      <w:lvlText w:val="%4)"/>
      <w:lvlJc w:val="left"/>
      <w:pPr>
        <w:tabs>
          <w:tab w:val="num" w:pos="2160"/>
        </w:tabs>
        <w:ind w:left="2160" w:hanging="1080"/>
      </w:pPr>
      <w:rPr>
        <w:rFonts w:ascii="Arial" w:hAnsi="Arial" w:cs="Times New Roman" w:hint="default"/>
        <w:b w:val="0"/>
        <w:i w:val="0"/>
        <w:sz w:val="22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ascii="Arial" w:hAnsi="Arial" w:cs="Times New Roman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3240" w:hanging="1440"/>
      </w:pPr>
      <w:rPr>
        <w:rFonts w:ascii="Arial" w:hAnsi="Arial" w:cs="Times New Roman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600" w:hanging="1440"/>
      </w:pPr>
      <w:rPr>
        <w:rFonts w:ascii="Arial" w:hAnsi="Arial" w:cs="Times New Roman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4320" w:hanging="1800"/>
      </w:pPr>
      <w:rPr>
        <w:rFonts w:ascii="Arial" w:hAnsi="Arial" w:cs="Times New Roman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680" w:hanging="1800"/>
      </w:pPr>
      <w:rPr>
        <w:rFonts w:ascii="Arial" w:hAnsi="Arial" w:cs="Times New Roman" w:hint="default"/>
        <w:b/>
        <w:i/>
      </w:rPr>
    </w:lvl>
  </w:abstractNum>
  <w:abstractNum w:abstractNumId="16" w15:restartNumberingAfterBreak="0">
    <w:nsid w:val="3CC17AA1"/>
    <w:multiLevelType w:val="hybridMultilevel"/>
    <w:tmpl w:val="5972F2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D2152F"/>
    <w:multiLevelType w:val="hybridMultilevel"/>
    <w:tmpl w:val="BEA661CE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E7E3A81"/>
    <w:multiLevelType w:val="hybridMultilevel"/>
    <w:tmpl w:val="442CCB08"/>
    <w:lvl w:ilvl="0" w:tplc="EF70492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64002C"/>
    <w:multiLevelType w:val="hybridMultilevel"/>
    <w:tmpl w:val="FED0214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143141"/>
    <w:multiLevelType w:val="multilevel"/>
    <w:tmpl w:val="B4ACB2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48C56DAD"/>
    <w:multiLevelType w:val="hybridMultilevel"/>
    <w:tmpl w:val="2E9C8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633DEE"/>
    <w:multiLevelType w:val="hybridMultilevel"/>
    <w:tmpl w:val="33525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B062E5"/>
    <w:multiLevelType w:val="hybridMultilevel"/>
    <w:tmpl w:val="4848819E"/>
    <w:lvl w:ilvl="0" w:tplc="26E0BB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4725B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18AD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56F2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A09B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56BD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2E44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BE92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F41F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CFC7118"/>
    <w:multiLevelType w:val="multilevel"/>
    <w:tmpl w:val="B620615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25" w15:restartNumberingAfterBreak="0">
    <w:nsid w:val="5EF95265"/>
    <w:multiLevelType w:val="hybridMultilevel"/>
    <w:tmpl w:val="4ED6DB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B20CCB"/>
    <w:multiLevelType w:val="multilevel"/>
    <w:tmpl w:val="A67EA66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trike w:val="0"/>
        <w:dstrike w:val="0"/>
        <w:sz w:val="20"/>
        <w:szCs w:val="20"/>
        <w:u w:val="none"/>
        <w:effect w:val="none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trike w:val="0"/>
        <w:dstrike w:val="0"/>
        <w:sz w:val="20"/>
        <w:szCs w:val="22"/>
        <w:u w:val="none"/>
        <w:effect w:val="none"/>
      </w:rPr>
    </w:lvl>
    <w:lvl w:ilvl="2">
      <w:start w:val="1"/>
      <w:numFmt w:val="bullet"/>
      <w:lvlText w:val="o"/>
      <w:lvlJc w:val="left"/>
      <w:pPr>
        <w:tabs>
          <w:tab w:val="num" w:pos="720"/>
        </w:tabs>
        <w:ind w:left="720" w:hanging="720"/>
      </w:pPr>
      <w:rPr>
        <w:rFonts w:ascii="Courier New" w:hAnsi="Courier New" w:cs="Courier New" w:hint="default"/>
        <w:b w:val="0"/>
        <w:i w:val="0"/>
        <w:sz w:val="22"/>
        <w:szCs w:val="22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  <w:i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  <w:i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i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  <w:i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i/>
      </w:rPr>
    </w:lvl>
  </w:abstractNum>
  <w:abstractNum w:abstractNumId="27" w15:restartNumberingAfterBreak="0">
    <w:nsid w:val="6E5571F7"/>
    <w:multiLevelType w:val="hybridMultilevel"/>
    <w:tmpl w:val="E61A3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5B4D22"/>
    <w:multiLevelType w:val="multilevel"/>
    <w:tmpl w:val="A7421B3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  <w:sz w:val="20"/>
        <w:szCs w:val="20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29" w15:restartNumberingAfterBreak="0">
    <w:nsid w:val="737D4628"/>
    <w:multiLevelType w:val="hybridMultilevel"/>
    <w:tmpl w:val="7B0E308A"/>
    <w:lvl w:ilvl="0" w:tplc="8CE00560">
      <w:start w:val="15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8B2F5C"/>
    <w:multiLevelType w:val="hybridMultilevel"/>
    <w:tmpl w:val="F5987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3D4E18"/>
    <w:multiLevelType w:val="multilevel"/>
    <w:tmpl w:val="E36C5C7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32" w15:restartNumberingAfterBreak="0">
    <w:nsid w:val="7C313204"/>
    <w:multiLevelType w:val="hybridMultilevel"/>
    <w:tmpl w:val="F5987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263071">
    <w:abstractNumId w:val="29"/>
  </w:num>
  <w:num w:numId="2" w16cid:durableId="212272139">
    <w:abstractNumId w:val="3"/>
  </w:num>
  <w:num w:numId="3" w16cid:durableId="1580990700">
    <w:abstractNumId w:val="13"/>
  </w:num>
  <w:num w:numId="4" w16cid:durableId="2078815514">
    <w:abstractNumId w:val="25"/>
  </w:num>
  <w:num w:numId="5" w16cid:durableId="259416350">
    <w:abstractNumId w:val="2"/>
  </w:num>
  <w:num w:numId="6" w16cid:durableId="1607426903">
    <w:abstractNumId w:val="19"/>
  </w:num>
  <w:num w:numId="7" w16cid:durableId="46268670">
    <w:abstractNumId w:val="15"/>
  </w:num>
  <w:num w:numId="8" w16cid:durableId="774908244">
    <w:abstractNumId w:val="26"/>
  </w:num>
  <w:num w:numId="9" w16cid:durableId="1269117986">
    <w:abstractNumId w:val="20"/>
  </w:num>
  <w:num w:numId="10" w16cid:durableId="310061042">
    <w:abstractNumId w:val="24"/>
  </w:num>
  <w:num w:numId="11" w16cid:durableId="1055857165">
    <w:abstractNumId w:val="1"/>
  </w:num>
  <w:num w:numId="12" w16cid:durableId="847670314">
    <w:abstractNumId w:val="8"/>
  </w:num>
  <w:num w:numId="13" w16cid:durableId="1055399015">
    <w:abstractNumId w:val="31"/>
  </w:num>
  <w:num w:numId="14" w16cid:durableId="1061707588">
    <w:abstractNumId w:val="11"/>
  </w:num>
  <w:num w:numId="15" w16cid:durableId="99644048">
    <w:abstractNumId w:val="1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18805995">
    <w:abstractNumId w:val="28"/>
  </w:num>
  <w:num w:numId="17" w16cid:durableId="587270152">
    <w:abstractNumId w:val="7"/>
  </w:num>
  <w:num w:numId="18" w16cid:durableId="1993682160">
    <w:abstractNumId w:val="10"/>
  </w:num>
  <w:num w:numId="19" w16cid:durableId="461270384">
    <w:abstractNumId w:val="0"/>
  </w:num>
  <w:num w:numId="20" w16cid:durableId="300696396">
    <w:abstractNumId w:val="32"/>
  </w:num>
  <w:num w:numId="21" w16cid:durableId="1047267179">
    <w:abstractNumId w:val="27"/>
  </w:num>
  <w:num w:numId="22" w16cid:durableId="130028172">
    <w:abstractNumId w:val="18"/>
  </w:num>
  <w:num w:numId="23" w16cid:durableId="1312976262">
    <w:abstractNumId w:val="6"/>
  </w:num>
  <w:num w:numId="24" w16cid:durableId="874930907">
    <w:abstractNumId w:val="4"/>
  </w:num>
  <w:num w:numId="25" w16cid:durableId="1657345594">
    <w:abstractNumId w:val="30"/>
  </w:num>
  <w:num w:numId="26" w16cid:durableId="1805080591">
    <w:abstractNumId w:val="22"/>
  </w:num>
  <w:num w:numId="27" w16cid:durableId="1961452859">
    <w:abstractNumId w:val="9"/>
  </w:num>
  <w:num w:numId="28" w16cid:durableId="1825195883">
    <w:abstractNumId w:val="23"/>
  </w:num>
  <w:num w:numId="29" w16cid:durableId="788859521">
    <w:abstractNumId w:val="21"/>
  </w:num>
  <w:num w:numId="30" w16cid:durableId="610085701">
    <w:abstractNumId w:val="14"/>
  </w:num>
  <w:num w:numId="31" w16cid:durableId="1945192049">
    <w:abstractNumId w:val="12"/>
  </w:num>
  <w:num w:numId="32" w16cid:durableId="466706331">
    <w:abstractNumId w:val="17"/>
  </w:num>
  <w:num w:numId="33" w16cid:durableId="1741713527">
    <w:abstractNumId w:val="16"/>
  </w:num>
  <w:num w:numId="34" w16cid:durableId="700742914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AU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D91"/>
    <w:rsid w:val="000003FD"/>
    <w:rsid w:val="00000651"/>
    <w:rsid w:val="000014A6"/>
    <w:rsid w:val="00001AFD"/>
    <w:rsid w:val="0000240A"/>
    <w:rsid w:val="000027CC"/>
    <w:rsid w:val="000037C2"/>
    <w:rsid w:val="00003A5B"/>
    <w:rsid w:val="00003D1B"/>
    <w:rsid w:val="0000413C"/>
    <w:rsid w:val="000054F1"/>
    <w:rsid w:val="00007107"/>
    <w:rsid w:val="00007FC1"/>
    <w:rsid w:val="00010891"/>
    <w:rsid w:val="0001107A"/>
    <w:rsid w:val="00012644"/>
    <w:rsid w:val="0001336B"/>
    <w:rsid w:val="000140A8"/>
    <w:rsid w:val="000148D3"/>
    <w:rsid w:val="00015D26"/>
    <w:rsid w:val="00016434"/>
    <w:rsid w:val="00016447"/>
    <w:rsid w:val="00023368"/>
    <w:rsid w:val="00023CF4"/>
    <w:rsid w:val="00023F1D"/>
    <w:rsid w:val="00023FD5"/>
    <w:rsid w:val="000247A8"/>
    <w:rsid w:val="00024D91"/>
    <w:rsid w:val="00026A19"/>
    <w:rsid w:val="0002761C"/>
    <w:rsid w:val="00027679"/>
    <w:rsid w:val="00030F65"/>
    <w:rsid w:val="00030F93"/>
    <w:rsid w:val="000313AA"/>
    <w:rsid w:val="0003148B"/>
    <w:rsid w:val="00031752"/>
    <w:rsid w:val="00033689"/>
    <w:rsid w:val="00034767"/>
    <w:rsid w:val="00035DAE"/>
    <w:rsid w:val="00037D7D"/>
    <w:rsid w:val="00037D80"/>
    <w:rsid w:val="00042B59"/>
    <w:rsid w:val="000439D4"/>
    <w:rsid w:val="00043C17"/>
    <w:rsid w:val="000442AD"/>
    <w:rsid w:val="000442B1"/>
    <w:rsid w:val="00045647"/>
    <w:rsid w:val="00045D6E"/>
    <w:rsid w:val="00046607"/>
    <w:rsid w:val="00046AE3"/>
    <w:rsid w:val="00050D91"/>
    <w:rsid w:val="0005145E"/>
    <w:rsid w:val="000519A0"/>
    <w:rsid w:val="000544E8"/>
    <w:rsid w:val="00054E83"/>
    <w:rsid w:val="0005558B"/>
    <w:rsid w:val="00056519"/>
    <w:rsid w:val="00056A72"/>
    <w:rsid w:val="00057A0B"/>
    <w:rsid w:val="000623D9"/>
    <w:rsid w:val="00062668"/>
    <w:rsid w:val="0006361B"/>
    <w:rsid w:val="000637DF"/>
    <w:rsid w:val="00063E57"/>
    <w:rsid w:val="0006400F"/>
    <w:rsid w:val="000658C8"/>
    <w:rsid w:val="00065999"/>
    <w:rsid w:val="000659B5"/>
    <w:rsid w:val="00066F84"/>
    <w:rsid w:val="0006714E"/>
    <w:rsid w:val="00067CFE"/>
    <w:rsid w:val="00067F17"/>
    <w:rsid w:val="00070FFF"/>
    <w:rsid w:val="000719D9"/>
    <w:rsid w:val="0007467B"/>
    <w:rsid w:val="00074696"/>
    <w:rsid w:val="00074F59"/>
    <w:rsid w:val="00076880"/>
    <w:rsid w:val="00076C44"/>
    <w:rsid w:val="00080EB6"/>
    <w:rsid w:val="0008108F"/>
    <w:rsid w:val="00081A87"/>
    <w:rsid w:val="00081B4B"/>
    <w:rsid w:val="00082171"/>
    <w:rsid w:val="00083CB3"/>
    <w:rsid w:val="00083E65"/>
    <w:rsid w:val="000840BC"/>
    <w:rsid w:val="00084EA3"/>
    <w:rsid w:val="00087474"/>
    <w:rsid w:val="000874EF"/>
    <w:rsid w:val="00087DDD"/>
    <w:rsid w:val="00091146"/>
    <w:rsid w:val="00091C1E"/>
    <w:rsid w:val="000924C7"/>
    <w:rsid w:val="00092D44"/>
    <w:rsid w:val="00093096"/>
    <w:rsid w:val="0009310A"/>
    <w:rsid w:val="000947D9"/>
    <w:rsid w:val="00094864"/>
    <w:rsid w:val="00094940"/>
    <w:rsid w:val="00095B5B"/>
    <w:rsid w:val="00095E80"/>
    <w:rsid w:val="000963D2"/>
    <w:rsid w:val="000976B8"/>
    <w:rsid w:val="0009774B"/>
    <w:rsid w:val="000A014E"/>
    <w:rsid w:val="000A1389"/>
    <w:rsid w:val="000A13FB"/>
    <w:rsid w:val="000A2B78"/>
    <w:rsid w:val="000A3376"/>
    <w:rsid w:val="000A4323"/>
    <w:rsid w:val="000A44C3"/>
    <w:rsid w:val="000A58A5"/>
    <w:rsid w:val="000A5C17"/>
    <w:rsid w:val="000A7086"/>
    <w:rsid w:val="000B01EE"/>
    <w:rsid w:val="000B11B5"/>
    <w:rsid w:val="000B1251"/>
    <w:rsid w:val="000B164A"/>
    <w:rsid w:val="000B16AA"/>
    <w:rsid w:val="000B16DB"/>
    <w:rsid w:val="000B186F"/>
    <w:rsid w:val="000B1D79"/>
    <w:rsid w:val="000B1FCF"/>
    <w:rsid w:val="000B26AE"/>
    <w:rsid w:val="000B2EC5"/>
    <w:rsid w:val="000B3269"/>
    <w:rsid w:val="000B3FA3"/>
    <w:rsid w:val="000B5DBC"/>
    <w:rsid w:val="000B5FAF"/>
    <w:rsid w:val="000B5FE0"/>
    <w:rsid w:val="000B795C"/>
    <w:rsid w:val="000B7BFB"/>
    <w:rsid w:val="000C01A6"/>
    <w:rsid w:val="000C1A59"/>
    <w:rsid w:val="000C2A42"/>
    <w:rsid w:val="000C3755"/>
    <w:rsid w:val="000C3DF2"/>
    <w:rsid w:val="000C4FF7"/>
    <w:rsid w:val="000C542D"/>
    <w:rsid w:val="000C6744"/>
    <w:rsid w:val="000D1138"/>
    <w:rsid w:val="000D2A63"/>
    <w:rsid w:val="000D3138"/>
    <w:rsid w:val="000D457E"/>
    <w:rsid w:val="000D4CF5"/>
    <w:rsid w:val="000D5605"/>
    <w:rsid w:val="000D623B"/>
    <w:rsid w:val="000D6F79"/>
    <w:rsid w:val="000D7317"/>
    <w:rsid w:val="000D7391"/>
    <w:rsid w:val="000D765A"/>
    <w:rsid w:val="000D7725"/>
    <w:rsid w:val="000E023F"/>
    <w:rsid w:val="000E0523"/>
    <w:rsid w:val="000E07CD"/>
    <w:rsid w:val="000E1925"/>
    <w:rsid w:val="000E2223"/>
    <w:rsid w:val="000E237C"/>
    <w:rsid w:val="000E2AC5"/>
    <w:rsid w:val="000E303D"/>
    <w:rsid w:val="000E3577"/>
    <w:rsid w:val="000E54A4"/>
    <w:rsid w:val="000E5A8E"/>
    <w:rsid w:val="000E6CF5"/>
    <w:rsid w:val="000E71F4"/>
    <w:rsid w:val="000E76DE"/>
    <w:rsid w:val="000E795B"/>
    <w:rsid w:val="000F0A09"/>
    <w:rsid w:val="000F0D3D"/>
    <w:rsid w:val="000F0E36"/>
    <w:rsid w:val="000F0F70"/>
    <w:rsid w:val="000F1F19"/>
    <w:rsid w:val="000F2DCF"/>
    <w:rsid w:val="000F390F"/>
    <w:rsid w:val="000F441A"/>
    <w:rsid w:val="000F48A5"/>
    <w:rsid w:val="000F58F5"/>
    <w:rsid w:val="000F5D52"/>
    <w:rsid w:val="000F7098"/>
    <w:rsid w:val="000F7488"/>
    <w:rsid w:val="000F7678"/>
    <w:rsid w:val="000F7722"/>
    <w:rsid w:val="00100602"/>
    <w:rsid w:val="001011CF"/>
    <w:rsid w:val="00101811"/>
    <w:rsid w:val="001029B7"/>
    <w:rsid w:val="00102AD8"/>
    <w:rsid w:val="00102B6D"/>
    <w:rsid w:val="00105CE5"/>
    <w:rsid w:val="00106710"/>
    <w:rsid w:val="00106A78"/>
    <w:rsid w:val="00106F9A"/>
    <w:rsid w:val="00106FB4"/>
    <w:rsid w:val="00107081"/>
    <w:rsid w:val="0011018C"/>
    <w:rsid w:val="00110A2A"/>
    <w:rsid w:val="00110DC0"/>
    <w:rsid w:val="00110F3F"/>
    <w:rsid w:val="001129C9"/>
    <w:rsid w:val="00113416"/>
    <w:rsid w:val="00115166"/>
    <w:rsid w:val="001156C7"/>
    <w:rsid w:val="00117453"/>
    <w:rsid w:val="001206AF"/>
    <w:rsid w:val="0012297F"/>
    <w:rsid w:val="00122DBA"/>
    <w:rsid w:val="001235A7"/>
    <w:rsid w:val="0012510D"/>
    <w:rsid w:val="001255C7"/>
    <w:rsid w:val="0012677A"/>
    <w:rsid w:val="001279BC"/>
    <w:rsid w:val="00127A3A"/>
    <w:rsid w:val="00127E6B"/>
    <w:rsid w:val="001301AD"/>
    <w:rsid w:val="00130D03"/>
    <w:rsid w:val="001314B1"/>
    <w:rsid w:val="00132091"/>
    <w:rsid w:val="00132162"/>
    <w:rsid w:val="001326A3"/>
    <w:rsid w:val="00132991"/>
    <w:rsid w:val="00134443"/>
    <w:rsid w:val="00134488"/>
    <w:rsid w:val="00136251"/>
    <w:rsid w:val="001367D7"/>
    <w:rsid w:val="00136F8D"/>
    <w:rsid w:val="001414AD"/>
    <w:rsid w:val="00141AED"/>
    <w:rsid w:val="00143438"/>
    <w:rsid w:val="00143674"/>
    <w:rsid w:val="001452FE"/>
    <w:rsid w:val="0014533E"/>
    <w:rsid w:val="001456DE"/>
    <w:rsid w:val="00145B08"/>
    <w:rsid w:val="00146687"/>
    <w:rsid w:val="0014685D"/>
    <w:rsid w:val="00146C03"/>
    <w:rsid w:val="00147406"/>
    <w:rsid w:val="00147CDD"/>
    <w:rsid w:val="0015057F"/>
    <w:rsid w:val="00152604"/>
    <w:rsid w:val="001528B9"/>
    <w:rsid w:val="001532E6"/>
    <w:rsid w:val="00153A1C"/>
    <w:rsid w:val="0015506E"/>
    <w:rsid w:val="001552F5"/>
    <w:rsid w:val="0015570E"/>
    <w:rsid w:val="00155DB4"/>
    <w:rsid w:val="001565A6"/>
    <w:rsid w:val="00157738"/>
    <w:rsid w:val="00157C23"/>
    <w:rsid w:val="00160D58"/>
    <w:rsid w:val="00161080"/>
    <w:rsid w:val="0016129C"/>
    <w:rsid w:val="00162F4F"/>
    <w:rsid w:val="00162F86"/>
    <w:rsid w:val="0016330D"/>
    <w:rsid w:val="001637B2"/>
    <w:rsid w:val="0016382C"/>
    <w:rsid w:val="00164DB8"/>
    <w:rsid w:val="00165966"/>
    <w:rsid w:val="00167DD8"/>
    <w:rsid w:val="00167F37"/>
    <w:rsid w:val="0017155E"/>
    <w:rsid w:val="00172C33"/>
    <w:rsid w:val="00173AE8"/>
    <w:rsid w:val="001745D9"/>
    <w:rsid w:val="0017514A"/>
    <w:rsid w:val="00176E4F"/>
    <w:rsid w:val="0018004B"/>
    <w:rsid w:val="00180738"/>
    <w:rsid w:val="001816E4"/>
    <w:rsid w:val="00181B80"/>
    <w:rsid w:val="0018208A"/>
    <w:rsid w:val="00182957"/>
    <w:rsid w:val="00183AB0"/>
    <w:rsid w:val="0018408E"/>
    <w:rsid w:val="00185C9B"/>
    <w:rsid w:val="00186596"/>
    <w:rsid w:val="00186A00"/>
    <w:rsid w:val="00186D36"/>
    <w:rsid w:val="001879A9"/>
    <w:rsid w:val="00187A07"/>
    <w:rsid w:val="00187A34"/>
    <w:rsid w:val="00190002"/>
    <w:rsid w:val="001902B0"/>
    <w:rsid w:val="00190597"/>
    <w:rsid w:val="00190708"/>
    <w:rsid w:val="00191291"/>
    <w:rsid w:val="00192853"/>
    <w:rsid w:val="00192E40"/>
    <w:rsid w:val="00192FC8"/>
    <w:rsid w:val="00193C68"/>
    <w:rsid w:val="00193E00"/>
    <w:rsid w:val="0019441A"/>
    <w:rsid w:val="001947A4"/>
    <w:rsid w:val="00194CFA"/>
    <w:rsid w:val="00194FFC"/>
    <w:rsid w:val="00195B4B"/>
    <w:rsid w:val="001A023C"/>
    <w:rsid w:val="001A235F"/>
    <w:rsid w:val="001A2E6B"/>
    <w:rsid w:val="001A2FD8"/>
    <w:rsid w:val="001A3512"/>
    <w:rsid w:val="001A3681"/>
    <w:rsid w:val="001A4704"/>
    <w:rsid w:val="001A5B46"/>
    <w:rsid w:val="001A62AC"/>
    <w:rsid w:val="001A79CA"/>
    <w:rsid w:val="001B0661"/>
    <w:rsid w:val="001B0C56"/>
    <w:rsid w:val="001B1E68"/>
    <w:rsid w:val="001B23A3"/>
    <w:rsid w:val="001B3CAF"/>
    <w:rsid w:val="001B3DA9"/>
    <w:rsid w:val="001B4E5B"/>
    <w:rsid w:val="001B51EA"/>
    <w:rsid w:val="001B582B"/>
    <w:rsid w:val="001B60E8"/>
    <w:rsid w:val="001B7DE2"/>
    <w:rsid w:val="001C0895"/>
    <w:rsid w:val="001C0911"/>
    <w:rsid w:val="001C1036"/>
    <w:rsid w:val="001C106B"/>
    <w:rsid w:val="001C15E4"/>
    <w:rsid w:val="001C1CDD"/>
    <w:rsid w:val="001C2D36"/>
    <w:rsid w:val="001C3406"/>
    <w:rsid w:val="001C4A40"/>
    <w:rsid w:val="001C5264"/>
    <w:rsid w:val="001C5742"/>
    <w:rsid w:val="001C5B39"/>
    <w:rsid w:val="001C5CD3"/>
    <w:rsid w:val="001C6050"/>
    <w:rsid w:val="001C6799"/>
    <w:rsid w:val="001C7A8E"/>
    <w:rsid w:val="001D0227"/>
    <w:rsid w:val="001D0228"/>
    <w:rsid w:val="001D024A"/>
    <w:rsid w:val="001D1057"/>
    <w:rsid w:val="001D13A8"/>
    <w:rsid w:val="001D13CC"/>
    <w:rsid w:val="001D155D"/>
    <w:rsid w:val="001D1C63"/>
    <w:rsid w:val="001D30C8"/>
    <w:rsid w:val="001D4216"/>
    <w:rsid w:val="001D4387"/>
    <w:rsid w:val="001D5F0B"/>
    <w:rsid w:val="001D5FDB"/>
    <w:rsid w:val="001D6024"/>
    <w:rsid w:val="001D714A"/>
    <w:rsid w:val="001D77A4"/>
    <w:rsid w:val="001E0284"/>
    <w:rsid w:val="001E085D"/>
    <w:rsid w:val="001E2D5E"/>
    <w:rsid w:val="001E4F92"/>
    <w:rsid w:val="001E58AC"/>
    <w:rsid w:val="001E5CE7"/>
    <w:rsid w:val="001E60DC"/>
    <w:rsid w:val="001E6EA9"/>
    <w:rsid w:val="001F0998"/>
    <w:rsid w:val="001F2292"/>
    <w:rsid w:val="001F2369"/>
    <w:rsid w:val="001F337F"/>
    <w:rsid w:val="001F3D79"/>
    <w:rsid w:val="001F3FBF"/>
    <w:rsid w:val="001F4538"/>
    <w:rsid w:val="001F4608"/>
    <w:rsid w:val="001F53E1"/>
    <w:rsid w:val="001F5EC0"/>
    <w:rsid w:val="001F6413"/>
    <w:rsid w:val="001F6BF3"/>
    <w:rsid w:val="001F7898"/>
    <w:rsid w:val="002004F7"/>
    <w:rsid w:val="002005EB"/>
    <w:rsid w:val="00202284"/>
    <w:rsid w:val="00203B7A"/>
    <w:rsid w:val="00203BB6"/>
    <w:rsid w:val="002066B7"/>
    <w:rsid w:val="0020701A"/>
    <w:rsid w:val="00210367"/>
    <w:rsid w:val="002108FC"/>
    <w:rsid w:val="00211206"/>
    <w:rsid w:val="00211EC7"/>
    <w:rsid w:val="0021315E"/>
    <w:rsid w:val="00213670"/>
    <w:rsid w:val="0021492D"/>
    <w:rsid w:val="002151CF"/>
    <w:rsid w:val="00215258"/>
    <w:rsid w:val="00215444"/>
    <w:rsid w:val="002157F7"/>
    <w:rsid w:val="00215FD8"/>
    <w:rsid w:val="002166D8"/>
    <w:rsid w:val="002172B6"/>
    <w:rsid w:val="0021783B"/>
    <w:rsid w:val="00217D8D"/>
    <w:rsid w:val="00217FAC"/>
    <w:rsid w:val="0022030C"/>
    <w:rsid w:val="002203AC"/>
    <w:rsid w:val="002219C8"/>
    <w:rsid w:val="00221A9B"/>
    <w:rsid w:val="002224EA"/>
    <w:rsid w:val="00222F24"/>
    <w:rsid w:val="00223888"/>
    <w:rsid w:val="00224916"/>
    <w:rsid w:val="0022509F"/>
    <w:rsid w:val="002271F1"/>
    <w:rsid w:val="00227909"/>
    <w:rsid w:val="002301FD"/>
    <w:rsid w:val="0023162A"/>
    <w:rsid w:val="00232856"/>
    <w:rsid w:val="002333FE"/>
    <w:rsid w:val="00234BA1"/>
    <w:rsid w:val="002356AB"/>
    <w:rsid w:val="002358B3"/>
    <w:rsid w:val="00236708"/>
    <w:rsid w:val="002372C7"/>
    <w:rsid w:val="00237604"/>
    <w:rsid w:val="00237785"/>
    <w:rsid w:val="00240F56"/>
    <w:rsid w:val="002415CC"/>
    <w:rsid w:val="00242301"/>
    <w:rsid w:val="00242369"/>
    <w:rsid w:val="0024246A"/>
    <w:rsid w:val="00244E80"/>
    <w:rsid w:val="00247EC0"/>
    <w:rsid w:val="00250E8C"/>
    <w:rsid w:val="002517E9"/>
    <w:rsid w:val="00251872"/>
    <w:rsid w:val="00252959"/>
    <w:rsid w:val="002531E5"/>
    <w:rsid w:val="00256278"/>
    <w:rsid w:val="002564D3"/>
    <w:rsid w:val="0025656C"/>
    <w:rsid w:val="00256999"/>
    <w:rsid w:val="00256AD6"/>
    <w:rsid w:val="00257DE1"/>
    <w:rsid w:val="002607A0"/>
    <w:rsid w:val="00260C97"/>
    <w:rsid w:val="002613C3"/>
    <w:rsid w:val="00261A8F"/>
    <w:rsid w:val="00263992"/>
    <w:rsid w:val="00264B0D"/>
    <w:rsid w:val="00264FD3"/>
    <w:rsid w:val="002655BC"/>
    <w:rsid w:val="00265E10"/>
    <w:rsid w:val="00266450"/>
    <w:rsid w:val="002677E9"/>
    <w:rsid w:val="002679BE"/>
    <w:rsid w:val="00271228"/>
    <w:rsid w:val="002716A1"/>
    <w:rsid w:val="002720C0"/>
    <w:rsid w:val="0027270E"/>
    <w:rsid w:val="00272B06"/>
    <w:rsid w:val="00272B55"/>
    <w:rsid w:val="00272DB6"/>
    <w:rsid w:val="00273DE9"/>
    <w:rsid w:val="0027402F"/>
    <w:rsid w:val="00274A13"/>
    <w:rsid w:val="00274C00"/>
    <w:rsid w:val="002750CE"/>
    <w:rsid w:val="002777B1"/>
    <w:rsid w:val="00277934"/>
    <w:rsid w:val="00277A91"/>
    <w:rsid w:val="002820E0"/>
    <w:rsid w:val="002821E1"/>
    <w:rsid w:val="002835CF"/>
    <w:rsid w:val="002835D7"/>
    <w:rsid w:val="00284C93"/>
    <w:rsid w:val="002869F1"/>
    <w:rsid w:val="00287967"/>
    <w:rsid w:val="00291B1E"/>
    <w:rsid w:val="00291B4C"/>
    <w:rsid w:val="002926D3"/>
    <w:rsid w:val="0029293A"/>
    <w:rsid w:val="0029314F"/>
    <w:rsid w:val="00294DFE"/>
    <w:rsid w:val="002967CC"/>
    <w:rsid w:val="002A05B3"/>
    <w:rsid w:val="002A1D9B"/>
    <w:rsid w:val="002A2898"/>
    <w:rsid w:val="002A4ADD"/>
    <w:rsid w:val="002A4E81"/>
    <w:rsid w:val="002A5920"/>
    <w:rsid w:val="002A5BAB"/>
    <w:rsid w:val="002A75C3"/>
    <w:rsid w:val="002B081E"/>
    <w:rsid w:val="002B10D5"/>
    <w:rsid w:val="002B1723"/>
    <w:rsid w:val="002B1C64"/>
    <w:rsid w:val="002B2192"/>
    <w:rsid w:val="002B2C5A"/>
    <w:rsid w:val="002B31DC"/>
    <w:rsid w:val="002B3FD9"/>
    <w:rsid w:val="002B5DDB"/>
    <w:rsid w:val="002B5F43"/>
    <w:rsid w:val="002B5FEB"/>
    <w:rsid w:val="002B610F"/>
    <w:rsid w:val="002B654F"/>
    <w:rsid w:val="002B6AB4"/>
    <w:rsid w:val="002B7F08"/>
    <w:rsid w:val="002C0095"/>
    <w:rsid w:val="002C039A"/>
    <w:rsid w:val="002C0F1D"/>
    <w:rsid w:val="002C0F77"/>
    <w:rsid w:val="002C28CE"/>
    <w:rsid w:val="002C3198"/>
    <w:rsid w:val="002C32F9"/>
    <w:rsid w:val="002C4836"/>
    <w:rsid w:val="002C4FF4"/>
    <w:rsid w:val="002C56EF"/>
    <w:rsid w:val="002C630E"/>
    <w:rsid w:val="002C6B8A"/>
    <w:rsid w:val="002C6D42"/>
    <w:rsid w:val="002C7249"/>
    <w:rsid w:val="002C75CF"/>
    <w:rsid w:val="002D05AD"/>
    <w:rsid w:val="002D070E"/>
    <w:rsid w:val="002D0FDC"/>
    <w:rsid w:val="002D19AE"/>
    <w:rsid w:val="002D1D4C"/>
    <w:rsid w:val="002D2382"/>
    <w:rsid w:val="002D2431"/>
    <w:rsid w:val="002D2BF4"/>
    <w:rsid w:val="002D4232"/>
    <w:rsid w:val="002D4ED6"/>
    <w:rsid w:val="002D5B34"/>
    <w:rsid w:val="002D5E37"/>
    <w:rsid w:val="002D6BF0"/>
    <w:rsid w:val="002D780B"/>
    <w:rsid w:val="002D7C4D"/>
    <w:rsid w:val="002E0207"/>
    <w:rsid w:val="002E1F56"/>
    <w:rsid w:val="002E3A1B"/>
    <w:rsid w:val="002E43AA"/>
    <w:rsid w:val="002E4C55"/>
    <w:rsid w:val="002E537D"/>
    <w:rsid w:val="002E53DA"/>
    <w:rsid w:val="002E65F1"/>
    <w:rsid w:val="002E69EE"/>
    <w:rsid w:val="002F076F"/>
    <w:rsid w:val="002F1660"/>
    <w:rsid w:val="002F1819"/>
    <w:rsid w:val="002F1C33"/>
    <w:rsid w:val="002F1E85"/>
    <w:rsid w:val="002F24EB"/>
    <w:rsid w:val="002F265D"/>
    <w:rsid w:val="002F4B95"/>
    <w:rsid w:val="002F59BD"/>
    <w:rsid w:val="002F5B4C"/>
    <w:rsid w:val="002F76B7"/>
    <w:rsid w:val="002F7FBB"/>
    <w:rsid w:val="0030076D"/>
    <w:rsid w:val="00302274"/>
    <w:rsid w:val="00302A6A"/>
    <w:rsid w:val="003035B3"/>
    <w:rsid w:val="00304217"/>
    <w:rsid w:val="00304772"/>
    <w:rsid w:val="0030478A"/>
    <w:rsid w:val="00304F9B"/>
    <w:rsid w:val="00307BD4"/>
    <w:rsid w:val="00312123"/>
    <w:rsid w:val="00312842"/>
    <w:rsid w:val="003137CA"/>
    <w:rsid w:val="003144D3"/>
    <w:rsid w:val="003147CC"/>
    <w:rsid w:val="00314AD3"/>
    <w:rsid w:val="00314E63"/>
    <w:rsid w:val="00316543"/>
    <w:rsid w:val="00316ADB"/>
    <w:rsid w:val="00317BA1"/>
    <w:rsid w:val="00317D77"/>
    <w:rsid w:val="003211E3"/>
    <w:rsid w:val="003213F3"/>
    <w:rsid w:val="003214F4"/>
    <w:rsid w:val="0032160C"/>
    <w:rsid w:val="00322233"/>
    <w:rsid w:val="0032250C"/>
    <w:rsid w:val="00322D64"/>
    <w:rsid w:val="00322E2E"/>
    <w:rsid w:val="00324020"/>
    <w:rsid w:val="00324D4D"/>
    <w:rsid w:val="00325BC7"/>
    <w:rsid w:val="00327107"/>
    <w:rsid w:val="0032739E"/>
    <w:rsid w:val="00330092"/>
    <w:rsid w:val="00330936"/>
    <w:rsid w:val="00330A08"/>
    <w:rsid w:val="00330AD9"/>
    <w:rsid w:val="00332540"/>
    <w:rsid w:val="00332C01"/>
    <w:rsid w:val="00333B11"/>
    <w:rsid w:val="003359D0"/>
    <w:rsid w:val="00336BFA"/>
    <w:rsid w:val="003371FE"/>
    <w:rsid w:val="00337A0E"/>
    <w:rsid w:val="003406D3"/>
    <w:rsid w:val="0034100A"/>
    <w:rsid w:val="0034128B"/>
    <w:rsid w:val="00341697"/>
    <w:rsid w:val="00342226"/>
    <w:rsid w:val="003429AE"/>
    <w:rsid w:val="00342C52"/>
    <w:rsid w:val="00343744"/>
    <w:rsid w:val="00343AE7"/>
    <w:rsid w:val="00344B8F"/>
    <w:rsid w:val="003450BD"/>
    <w:rsid w:val="00345C0B"/>
    <w:rsid w:val="00345F32"/>
    <w:rsid w:val="00346864"/>
    <w:rsid w:val="00346EC6"/>
    <w:rsid w:val="00347152"/>
    <w:rsid w:val="003473A2"/>
    <w:rsid w:val="00351391"/>
    <w:rsid w:val="003515B7"/>
    <w:rsid w:val="00351942"/>
    <w:rsid w:val="00351FF1"/>
    <w:rsid w:val="00352724"/>
    <w:rsid w:val="0035292A"/>
    <w:rsid w:val="00352F3C"/>
    <w:rsid w:val="00353280"/>
    <w:rsid w:val="003539DA"/>
    <w:rsid w:val="003543E1"/>
    <w:rsid w:val="003544B6"/>
    <w:rsid w:val="0035633D"/>
    <w:rsid w:val="00356CC8"/>
    <w:rsid w:val="00357787"/>
    <w:rsid w:val="00360CD6"/>
    <w:rsid w:val="00361DEC"/>
    <w:rsid w:val="0036344E"/>
    <w:rsid w:val="00363F73"/>
    <w:rsid w:val="003640C2"/>
    <w:rsid w:val="0036417E"/>
    <w:rsid w:val="0036468F"/>
    <w:rsid w:val="00364C47"/>
    <w:rsid w:val="0036511E"/>
    <w:rsid w:val="003653CF"/>
    <w:rsid w:val="0036589C"/>
    <w:rsid w:val="0036658C"/>
    <w:rsid w:val="00366634"/>
    <w:rsid w:val="00366F12"/>
    <w:rsid w:val="003677D2"/>
    <w:rsid w:val="00367860"/>
    <w:rsid w:val="00367E7A"/>
    <w:rsid w:val="00372DAE"/>
    <w:rsid w:val="00373AD0"/>
    <w:rsid w:val="00373B19"/>
    <w:rsid w:val="00374128"/>
    <w:rsid w:val="003747ED"/>
    <w:rsid w:val="00374BD8"/>
    <w:rsid w:val="00374C62"/>
    <w:rsid w:val="00374F65"/>
    <w:rsid w:val="003752BD"/>
    <w:rsid w:val="00376775"/>
    <w:rsid w:val="00377D37"/>
    <w:rsid w:val="00377DC0"/>
    <w:rsid w:val="00380D44"/>
    <w:rsid w:val="00381236"/>
    <w:rsid w:val="0038253D"/>
    <w:rsid w:val="00382CBB"/>
    <w:rsid w:val="00382EA3"/>
    <w:rsid w:val="003833FC"/>
    <w:rsid w:val="003837E8"/>
    <w:rsid w:val="00383BAB"/>
    <w:rsid w:val="00384831"/>
    <w:rsid w:val="00384A3B"/>
    <w:rsid w:val="003862A4"/>
    <w:rsid w:val="003862E0"/>
    <w:rsid w:val="00386C87"/>
    <w:rsid w:val="00390507"/>
    <w:rsid w:val="00390C9D"/>
    <w:rsid w:val="003910AB"/>
    <w:rsid w:val="003919B3"/>
    <w:rsid w:val="0039214E"/>
    <w:rsid w:val="003928DB"/>
    <w:rsid w:val="00393825"/>
    <w:rsid w:val="00394ADD"/>
    <w:rsid w:val="00394CC3"/>
    <w:rsid w:val="0039502F"/>
    <w:rsid w:val="003954E4"/>
    <w:rsid w:val="003A03FB"/>
    <w:rsid w:val="003A07D6"/>
    <w:rsid w:val="003A2188"/>
    <w:rsid w:val="003A241D"/>
    <w:rsid w:val="003A2866"/>
    <w:rsid w:val="003A317D"/>
    <w:rsid w:val="003A3ADD"/>
    <w:rsid w:val="003A3B04"/>
    <w:rsid w:val="003A5069"/>
    <w:rsid w:val="003A6D5F"/>
    <w:rsid w:val="003B042C"/>
    <w:rsid w:val="003B071C"/>
    <w:rsid w:val="003B0B81"/>
    <w:rsid w:val="003B21F6"/>
    <w:rsid w:val="003B335A"/>
    <w:rsid w:val="003B3AF5"/>
    <w:rsid w:val="003B4433"/>
    <w:rsid w:val="003B4B0C"/>
    <w:rsid w:val="003B535B"/>
    <w:rsid w:val="003B6474"/>
    <w:rsid w:val="003B653E"/>
    <w:rsid w:val="003B6549"/>
    <w:rsid w:val="003B65A4"/>
    <w:rsid w:val="003B6C04"/>
    <w:rsid w:val="003B715C"/>
    <w:rsid w:val="003B7AAD"/>
    <w:rsid w:val="003C1023"/>
    <w:rsid w:val="003C102B"/>
    <w:rsid w:val="003C1892"/>
    <w:rsid w:val="003C19CF"/>
    <w:rsid w:val="003C20C2"/>
    <w:rsid w:val="003C302A"/>
    <w:rsid w:val="003C3036"/>
    <w:rsid w:val="003C5814"/>
    <w:rsid w:val="003C63F7"/>
    <w:rsid w:val="003C78C8"/>
    <w:rsid w:val="003D05D8"/>
    <w:rsid w:val="003D1D4C"/>
    <w:rsid w:val="003D2A0D"/>
    <w:rsid w:val="003D453D"/>
    <w:rsid w:val="003D4B5B"/>
    <w:rsid w:val="003D4DB8"/>
    <w:rsid w:val="003D5F2C"/>
    <w:rsid w:val="003D6DBD"/>
    <w:rsid w:val="003D6DFB"/>
    <w:rsid w:val="003E06A8"/>
    <w:rsid w:val="003E0F95"/>
    <w:rsid w:val="003E137E"/>
    <w:rsid w:val="003E1D58"/>
    <w:rsid w:val="003E243F"/>
    <w:rsid w:val="003E2627"/>
    <w:rsid w:val="003E3651"/>
    <w:rsid w:val="003E3C95"/>
    <w:rsid w:val="003E4F60"/>
    <w:rsid w:val="003E5D3B"/>
    <w:rsid w:val="003E5E3B"/>
    <w:rsid w:val="003E634C"/>
    <w:rsid w:val="003E64A0"/>
    <w:rsid w:val="003E681B"/>
    <w:rsid w:val="003E6A18"/>
    <w:rsid w:val="003E6D3B"/>
    <w:rsid w:val="003E7E20"/>
    <w:rsid w:val="003E7EA3"/>
    <w:rsid w:val="003F0462"/>
    <w:rsid w:val="003F12C6"/>
    <w:rsid w:val="003F1CB6"/>
    <w:rsid w:val="003F1E47"/>
    <w:rsid w:val="003F396F"/>
    <w:rsid w:val="003F466B"/>
    <w:rsid w:val="003F49CE"/>
    <w:rsid w:val="003F5224"/>
    <w:rsid w:val="003F656F"/>
    <w:rsid w:val="003F658A"/>
    <w:rsid w:val="003F78FF"/>
    <w:rsid w:val="003F7AAE"/>
    <w:rsid w:val="003F7E58"/>
    <w:rsid w:val="004004D6"/>
    <w:rsid w:val="00400739"/>
    <w:rsid w:val="00401384"/>
    <w:rsid w:val="0040162B"/>
    <w:rsid w:val="00401F50"/>
    <w:rsid w:val="004020DA"/>
    <w:rsid w:val="0040303A"/>
    <w:rsid w:val="00403417"/>
    <w:rsid w:val="0040427B"/>
    <w:rsid w:val="0040459C"/>
    <w:rsid w:val="00404C1F"/>
    <w:rsid w:val="004050CB"/>
    <w:rsid w:val="004063C6"/>
    <w:rsid w:val="00406577"/>
    <w:rsid w:val="00406A42"/>
    <w:rsid w:val="00407A16"/>
    <w:rsid w:val="00410D60"/>
    <w:rsid w:val="004113D5"/>
    <w:rsid w:val="00411590"/>
    <w:rsid w:val="004116AF"/>
    <w:rsid w:val="00412EBF"/>
    <w:rsid w:val="0041418E"/>
    <w:rsid w:val="004165E5"/>
    <w:rsid w:val="00416D4A"/>
    <w:rsid w:val="004179FF"/>
    <w:rsid w:val="00417F41"/>
    <w:rsid w:val="00420544"/>
    <w:rsid w:val="004217CC"/>
    <w:rsid w:val="004218CD"/>
    <w:rsid w:val="00421B1B"/>
    <w:rsid w:val="004234D4"/>
    <w:rsid w:val="00423A52"/>
    <w:rsid w:val="0042554C"/>
    <w:rsid w:val="00425587"/>
    <w:rsid w:val="00431C28"/>
    <w:rsid w:val="004334AB"/>
    <w:rsid w:val="00434A4F"/>
    <w:rsid w:val="004368B7"/>
    <w:rsid w:val="00436D11"/>
    <w:rsid w:val="00437090"/>
    <w:rsid w:val="00441187"/>
    <w:rsid w:val="00441902"/>
    <w:rsid w:val="0044197A"/>
    <w:rsid w:val="004447CA"/>
    <w:rsid w:val="00446026"/>
    <w:rsid w:val="00446A68"/>
    <w:rsid w:val="004474ED"/>
    <w:rsid w:val="00447752"/>
    <w:rsid w:val="00447B6E"/>
    <w:rsid w:val="00447D0F"/>
    <w:rsid w:val="00447EEE"/>
    <w:rsid w:val="00452811"/>
    <w:rsid w:val="00452BAA"/>
    <w:rsid w:val="00452FA9"/>
    <w:rsid w:val="0045321B"/>
    <w:rsid w:val="00453543"/>
    <w:rsid w:val="00454072"/>
    <w:rsid w:val="00454774"/>
    <w:rsid w:val="00454CEF"/>
    <w:rsid w:val="0045530D"/>
    <w:rsid w:val="004559C8"/>
    <w:rsid w:val="004571FF"/>
    <w:rsid w:val="004578C1"/>
    <w:rsid w:val="00457CD6"/>
    <w:rsid w:val="004602DE"/>
    <w:rsid w:val="004604D5"/>
    <w:rsid w:val="00460FF4"/>
    <w:rsid w:val="004620D0"/>
    <w:rsid w:val="0046244B"/>
    <w:rsid w:val="00462C4B"/>
    <w:rsid w:val="00463A2C"/>
    <w:rsid w:val="00464336"/>
    <w:rsid w:val="00464B83"/>
    <w:rsid w:val="00465DA0"/>
    <w:rsid w:val="004661F5"/>
    <w:rsid w:val="00466ABB"/>
    <w:rsid w:val="00470938"/>
    <w:rsid w:val="00472353"/>
    <w:rsid w:val="004728B2"/>
    <w:rsid w:val="004736FC"/>
    <w:rsid w:val="00474FFB"/>
    <w:rsid w:val="004752EE"/>
    <w:rsid w:val="0047530E"/>
    <w:rsid w:val="00475B70"/>
    <w:rsid w:val="00475DDE"/>
    <w:rsid w:val="00477648"/>
    <w:rsid w:val="00477ACF"/>
    <w:rsid w:val="004817F0"/>
    <w:rsid w:val="0048273B"/>
    <w:rsid w:val="00482D64"/>
    <w:rsid w:val="00483B83"/>
    <w:rsid w:val="00484D30"/>
    <w:rsid w:val="0048578A"/>
    <w:rsid w:val="004857B7"/>
    <w:rsid w:val="0048746E"/>
    <w:rsid w:val="00487C19"/>
    <w:rsid w:val="00490397"/>
    <w:rsid w:val="0049113F"/>
    <w:rsid w:val="004918D1"/>
    <w:rsid w:val="0049224B"/>
    <w:rsid w:val="004924D5"/>
    <w:rsid w:val="00492DFA"/>
    <w:rsid w:val="00492E37"/>
    <w:rsid w:val="004939D8"/>
    <w:rsid w:val="00493A8F"/>
    <w:rsid w:val="004947D2"/>
    <w:rsid w:val="00495429"/>
    <w:rsid w:val="00497B49"/>
    <w:rsid w:val="00497F5F"/>
    <w:rsid w:val="004A02BD"/>
    <w:rsid w:val="004A0AA3"/>
    <w:rsid w:val="004A0C27"/>
    <w:rsid w:val="004A0D42"/>
    <w:rsid w:val="004A25B0"/>
    <w:rsid w:val="004A2BEF"/>
    <w:rsid w:val="004A2E0E"/>
    <w:rsid w:val="004A339C"/>
    <w:rsid w:val="004A4915"/>
    <w:rsid w:val="004A55AB"/>
    <w:rsid w:val="004A77B2"/>
    <w:rsid w:val="004B1005"/>
    <w:rsid w:val="004B10DB"/>
    <w:rsid w:val="004B1931"/>
    <w:rsid w:val="004B19D9"/>
    <w:rsid w:val="004B3687"/>
    <w:rsid w:val="004B3DC8"/>
    <w:rsid w:val="004B4A75"/>
    <w:rsid w:val="004B588F"/>
    <w:rsid w:val="004B699F"/>
    <w:rsid w:val="004B7326"/>
    <w:rsid w:val="004B7621"/>
    <w:rsid w:val="004B7806"/>
    <w:rsid w:val="004C111A"/>
    <w:rsid w:val="004C16FF"/>
    <w:rsid w:val="004C26B3"/>
    <w:rsid w:val="004C414A"/>
    <w:rsid w:val="004C4BD1"/>
    <w:rsid w:val="004C572C"/>
    <w:rsid w:val="004C5E9C"/>
    <w:rsid w:val="004C62AD"/>
    <w:rsid w:val="004C7625"/>
    <w:rsid w:val="004C7BFA"/>
    <w:rsid w:val="004C7F1E"/>
    <w:rsid w:val="004D12AA"/>
    <w:rsid w:val="004D26E1"/>
    <w:rsid w:val="004D2E89"/>
    <w:rsid w:val="004D33A9"/>
    <w:rsid w:val="004D4A49"/>
    <w:rsid w:val="004D4E68"/>
    <w:rsid w:val="004D4F62"/>
    <w:rsid w:val="004D6DA6"/>
    <w:rsid w:val="004D74BB"/>
    <w:rsid w:val="004D74C6"/>
    <w:rsid w:val="004D7678"/>
    <w:rsid w:val="004D7A87"/>
    <w:rsid w:val="004E05BA"/>
    <w:rsid w:val="004E3304"/>
    <w:rsid w:val="004E3347"/>
    <w:rsid w:val="004E4044"/>
    <w:rsid w:val="004E515E"/>
    <w:rsid w:val="004E5A6F"/>
    <w:rsid w:val="004E618B"/>
    <w:rsid w:val="004E6C6A"/>
    <w:rsid w:val="004E6CCC"/>
    <w:rsid w:val="004F003F"/>
    <w:rsid w:val="004F1300"/>
    <w:rsid w:val="004F1576"/>
    <w:rsid w:val="004F1C2E"/>
    <w:rsid w:val="004F3453"/>
    <w:rsid w:val="004F3F1B"/>
    <w:rsid w:val="004F48C2"/>
    <w:rsid w:val="004F5D1F"/>
    <w:rsid w:val="004F60E6"/>
    <w:rsid w:val="004F65A1"/>
    <w:rsid w:val="004F6EF3"/>
    <w:rsid w:val="005006DF"/>
    <w:rsid w:val="00500E56"/>
    <w:rsid w:val="005010A9"/>
    <w:rsid w:val="00501B77"/>
    <w:rsid w:val="00501ECE"/>
    <w:rsid w:val="00502AE6"/>
    <w:rsid w:val="00504DB6"/>
    <w:rsid w:val="00504F62"/>
    <w:rsid w:val="005053DA"/>
    <w:rsid w:val="0050566E"/>
    <w:rsid w:val="00506DA8"/>
    <w:rsid w:val="005070AB"/>
    <w:rsid w:val="005073FA"/>
    <w:rsid w:val="005100BA"/>
    <w:rsid w:val="0051015B"/>
    <w:rsid w:val="00511934"/>
    <w:rsid w:val="005119C7"/>
    <w:rsid w:val="00511D76"/>
    <w:rsid w:val="00512FD9"/>
    <w:rsid w:val="00514319"/>
    <w:rsid w:val="00514C9C"/>
    <w:rsid w:val="005158BB"/>
    <w:rsid w:val="00515DF9"/>
    <w:rsid w:val="00516046"/>
    <w:rsid w:val="00516293"/>
    <w:rsid w:val="00516615"/>
    <w:rsid w:val="005172A3"/>
    <w:rsid w:val="00517C1B"/>
    <w:rsid w:val="00517D40"/>
    <w:rsid w:val="00520BA8"/>
    <w:rsid w:val="00521417"/>
    <w:rsid w:val="005218CB"/>
    <w:rsid w:val="00522161"/>
    <w:rsid w:val="00522423"/>
    <w:rsid w:val="00523C2B"/>
    <w:rsid w:val="00524FC2"/>
    <w:rsid w:val="00524FF3"/>
    <w:rsid w:val="00525621"/>
    <w:rsid w:val="00526167"/>
    <w:rsid w:val="00526348"/>
    <w:rsid w:val="0052750C"/>
    <w:rsid w:val="00527E0D"/>
    <w:rsid w:val="005306DE"/>
    <w:rsid w:val="00532F98"/>
    <w:rsid w:val="00533093"/>
    <w:rsid w:val="005338A2"/>
    <w:rsid w:val="00534316"/>
    <w:rsid w:val="00534F03"/>
    <w:rsid w:val="00535E6D"/>
    <w:rsid w:val="00536331"/>
    <w:rsid w:val="005379C5"/>
    <w:rsid w:val="00537AAA"/>
    <w:rsid w:val="00540B7C"/>
    <w:rsid w:val="005419D6"/>
    <w:rsid w:val="00541F16"/>
    <w:rsid w:val="00542BD6"/>
    <w:rsid w:val="00542E7B"/>
    <w:rsid w:val="00543D2E"/>
    <w:rsid w:val="00544137"/>
    <w:rsid w:val="005452E9"/>
    <w:rsid w:val="005454B6"/>
    <w:rsid w:val="005457F5"/>
    <w:rsid w:val="00546553"/>
    <w:rsid w:val="00547474"/>
    <w:rsid w:val="00550359"/>
    <w:rsid w:val="00550D16"/>
    <w:rsid w:val="0055145B"/>
    <w:rsid w:val="00551537"/>
    <w:rsid w:val="005518E7"/>
    <w:rsid w:val="00552849"/>
    <w:rsid w:val="005529C0"/>
    <w:rsid w:val="00554616"/>
    <w:rsid w:val="00556B82"/>
    <w:rsid w:val="00557050"/>
    <w:rsid w:val="005576A3"/>
    <w:rsid w:val="00560974"/>
    <w:rsid w:val="005612D4"/>
    <w:rsid w:val="00563209"/>
    <w:rsid w:val="005634D5"/>
    <w:rsid w:val="00563BF9"/>
    <w:rsid w:val="0056470D"/>
    <w:rsid w:val="0056583E"/>
    <w:rsid w:val="00566254"/>
    <w:rsid w:val="00566D7B"/>
    <w:rsid w:val="0057046A"/>
    <w:rsid w:val="00570D52"/>
    <w:rsid w:val="00570F93"/>
    <w:rsid w:val="00572488"/>
    <w:rsid w:val="005728C5"/>
    <w:rsid w:val="00572CD2"/>
    <w:rsid w:val="0057367D"/>
    <w:rsid w:val="0057611C"/>
    <w:rsid w:val="0057687A"/>
    <w:rsid w:val="0058039C"/>
    <w:rsid w:val="00580A06"/>
    <w:rsid w:val="00581E71"/>
    <w:rsid w:val="005820C0"/>
    <w:rsid w:val="00582623"/>
    <w:rsid w:val="00582CFB"/>
    <w:rsid w:val="00583B0A"/>
    <w:rsid w:val="005852C7"/>
    <w:rsid w:val="005856D1"/>
    <w:rsid w:val="00586F19"/>
    <w:rsid w:val="005900DC"/>
    <w:rsid w:val="00590E31"/>
    <w:rsid w:val="00593550"/>
    <w:rsid w:val="00593DDC"/>
    <w:rsid w:val="00594A81"/>
    <w:rsid w:val="00594F9A"/>
    <w:rsid w:val="00595AA2"/>
    <w:rsid w:val="005963F8"/>
    <w:rsid w:val="005A0C05"/>
    <w:rsid w:val="005A1517"/>
    <w:rsid w:val="005A1B06"/>
    <w:rsid w:val="005A1D2F"/>
    <w:rsid w:val="005A283D"/>
    <w:rsid w:val="005A2842"/>
    <w:rsid w:val="005A2CCD"/>
    <w:rsid w:val="005A30A8"/>
    <w:rsid w:val="005A31D6"/>
    <w:rsid w:val="005A33D9"/>
    <w:rsid w:val="005A3901"/>
    <w:rsid w:val="005A3A79"/>
    <w:rsid w:val="005A47FD"/>
    <w:rsid w:val="005A4E3E"/>
    <w:rsid w:val="005A6197"/>
    <w:rsid w:val="005A6E0D"/>
    <w:rsid w:val="005A793D"/>
    <w:rsid w:val="005B04B9"/>
    <w:rsid w:val="005B1597"/>
    <w:rsid w:val="005B15D7"/>
    <w:rsid w:val="005B19F9"/>
    <w:rsid w:val="005B3B59"/>
    <w:rsid w:val="005B3E20"/>
    <w:rsid w:val="005B4D91"/>
    <w:rsid w:val="005B53F6"/>
    <w:rsid w:val="005B5619"/>
    <w:rsid w:val="005B6275"/>
    <w:rsid w:val="005B68E4"/>
    <w:rsid w:val="005B6C01"/>
    <w:rsid w:val="005B6CF3"/>
    <w:rsid w:val="005B7010"/>
    <w:rsid w:val="005B7E98"/>
    <w:rsid w:val="005C05E3"/>
    <w:rsid w:val="005C2C34"/>
    <w:rsid w:val="005C3B9C"/>
    <w:rsid w:val="005C533A"/>
    <w:rsid w:val="005C59D4"/>
    <w:rsid w:val="005C5FB3"/>
    <w:rsid w:val="005C60E3"/>
    <w:rsid w:val="005C6260"/>
    <w:rsid w:val="005C7440"/>
    <w:rsid w:val="005D06EA"/>
    <w:rsid w:val="005D1069"/>
    <w:rsid w:val="005D1132"/>
    <w:rsid w:val="005D31E3"/>
    <w:rsid w:val="005D4499"/>
    <w:rsid w:val="005D4820"/>
    <w:rsid w:val="005D4FC4"/>
    <w:rsid w:val="005D54AB"/>
    <w:rsid w:val="005D5777"/>
    <w:rsid w:val="005D5BFA"/>
    <w:rsid w:val="005D66E5"/>
    <w:rsid w:val="005D6DBC"/>
    <w:rsid w:val="005E0908"/>
    <w:rsid w:val="005E0C5F"/>
    <w:rsid w:val="005E0C74"/>
    <w:rsid w:val="005E0CA8"/>
    <w:rsid w:val="005E1915"/>
    <w:rsid w:val="005E1B48"/>
    <w:rsid w:val="005E25B6"/>
    <w:rsid w:val="005E3513"/>
    <w:rsid w:val="005E472B"/>
    <w:rsid w:val="005E534B"/>
    <w:rsid w:val="005E5F2D"/>
    <w:rsid w:val="005E61C7"/>
    <w:rsid w:val="005E629E"/>
    <w:rsid w:val="005E6CC4"/>
    <w:rsid w:val="005F075D"/>
    <w:rsid w:val="005F0F1B"/>
    <w:rsid w:val="005F244B"/>
    <w:rsid w:val="005F37C4"/>
    <w:rsid w:val="005F3EF0"/>
    <w:rsid w:val="005F655C"/>
    <w:rsid w:val="005F7BEE"/>
    <w:rsid w:val="006011D0"/>
    <w:rsid w:val="006012B9"/>
    <w:rsid w:val="00601F6B"/>
    <w:rsid w:val="00602F10"/>
    <w:rsid w:val="00602F2C"/>
    <w:rsid w:val="00605966"/>
    <w:rsid w:val="00605987"/>
    <w:rsid w:val="006060C7"/>
    <w:rsid w:val="00607DB8"/>
    <w:rsid w:val="00611949"/>
    <w:rsid w:val="006125D2"/>
    <w:rsid w:val="00612C39"/>
    <w:rsid w:val="0061322C"/>
    <w:rsid w:val="0061325A"/>
    <w:rsid w:val="00613523"/>
    <w:rsid w:val="00613A8B"/>
    <w:rsid w:val="00614E0C"/>
    <w:rsid w:val="00614FE8"/>
    <w:rsid w:val="00616B2E"/>
    <w:rsid w:val="00617C92"/>
    <w:rsid w:val="00617E46"/>
    <w:rsid w:val="006204A6"/>
    <w:rsid w:val="00621107"/>
    <w:rsid w:val="00621212"/>
    <w:rsid w:val="006216DA"/>
    <w:rsid w:val="00621D72"/>
    <w:rsid w:val="00621F36"/>
    <w:rsid w:val="00622A95"/>
    <w:rsid w:val="00622DCF"/>
    <w:rsid w:val="00623FA2"/>
    <w:rsid w:val="006252EC"/>
    <w:rsid w:val="006253BD"/>
    <w:rsid w:val="0062574A"/>
    <w:rsid w:val="00625B4D"/>
    <w:rsid w:val="006260BE"/>
    <w:rsid w:val="00630982"/>
    <w:rsid w:val="00630FC0"/>
    <w:rsid w:val="006312EE"/>
    <w:rsid w:val="00631CF9"/>
    <w:rsid w:val="00631EC4"/>
    <w:rsid w:val="0063387D"/>
    <w:rsid w:val="00636766"/>
    <w:rsid w:val="00636FA3"/>
    <w:rsid w:val="00637063"/>
    <w:rsid w:val="00637302"/>
    <w:rsid w:val="00637554"/>
    <w:rsid w:val="00637FFC"/>
    <w:rsid w:val="00640161"/>
    <w:rsid w:val="006401FC"/>
    <w:rsid w:val="00640230"/>
    <w:rsid w:val="00640849"/>
    <w:rsid w:val="00640D75"/>
    <w:rsid w:val="0064129A"/>
    <w:rsid w:val="006419D1"/>
    <w:rsid w:val="006429B0"/>
    <w:rsid w:val="00642CC8"/>
    <w:rsid w:val="006435A6"/>
    <w:rsid w:val="00643AA7"/>
    <w:rsid w:val="00643EE6"/>
    <w:rsid w:val="006440D0"/>
    <w:rsid w:val="00644CA7"/>
    <w:rsid w:val="0064558D"/>
    <w:rsid w:val="0064567E"/>
    <w:rsid w:val="00645F23"/>
    <w:rsid w:val="00647F07"/>
    <w:rsid w:val="00651168"/>
    <w:rsid w:val="006512C5"/>
    <w:rsid w:val="00652A31"/>
    <w:rsid w:val="0065315D"/>
    <w:rsid w:val="00653390"/>
    <w:rsid w:val="00655AE2"/>
    <w:rsid w:val="0065642E"/>
    <w:rsid w:val="00656A9E"/>
    <w:rsid w:val="00661D2C"/>
    <w:rsid w:val="0066229D"/>
    <w:rsid w:val="00662A03"/>
    <w:rsid w:val="00663F10"/>
    <w:rsid w:val="006641DA"/>
    <w:rsid w:val="0066425D"/>
    <w:rsid w:val="00664870"/>
    <w:rsid w:val="0066604C"/>
    <w:rsid w:val="00666D31"/>
    <w:rsid w:val="00667156"/>
    <w:rsid w:val="006671E7"/>
    <w:rsid w:val="00667622"/>
    <w:rsid w:val="00670042"/>
    <w:rsid w:val="00670783"/>
    <w:rsid w:val="006724BF"/>
    <w:rsid w:val="00672653"/>
    <w:rsid w:val="0067540D"/>
    <w:rsid w:val="00675B96"/>
    <w:rsid w:val="00675FF1"/>
    <w:rsid w:val="00676235"/>
    <w:rsid w:val="00677CB8"/>
    <w:rsid w:val="00680706"/>
    <w:rsid w:val="00680829"/>
    <w:rsid w:val="0068093C"/>
    <w:rsid w:val="006809B9"/>
    <w:rsid w:val="00680BD1"/>
    <w:rsid w:val="00680CCA"/>
    <w:rsid w:val="00681073"/>
    <w:rsid w:val="006815E2"/>
    <w:rsid w:val="00681760"/>
    <w:rsid w:val="00682692"/>
    <w:rsid w:val="006827AF"/>
    <w:rsid w:val="00683252"/>
    <w:rsid w:val="0068396E"/>
    <w:rsid w:val="006842E3"/>
    <w:rsid w:val="006855D3"/>
    <w:rsid w:val="00686A94"/>
    <w:rsid w:val="00690B18"/>
    <w:rsid w:val="00691793"/>
    <w:rsid w:val="00691801"/>
    <w:rsid w:val="00692277"/>
    <w:rsid w:val="00692EB5"/>
    <w:rsid w:val="00694B17"/>
    <w:rsid w:val="00695096"/>
    <w:rsid w:val="006952C8"/>
    <w:rsid w:val="00695455"/>
    <w:rsid w:val="006972E7"/>
    <w:rsid w:val="00697A64"/>
    <w:rsid w:val="006A0D2B"/>
    <w:rsid w:val="006A0F14"/>
    <w:rsid w:val="006A1BD3"/>
    <w:rsid w:val="006A1E5F"/>
    <w:rsid w:val="006A4191"/>
    <w:rsid w:val="006A54B7"/>
    <w:rsid w:val="006A5595"/>
    <w:rsid w:val="006A617C"/>
    <w:rsid w:val="006A76A1"/>
    <w:rsid w:val="006A7FE8"/>
    <w:rsid w:val="006B0A56"/>
    <w:rsid w:val="006B24AD"/>
    <w:rsid w:val="006B2A5D"/>
    <w:rsid w:val="006B4082"/>
    <w:rsid w:val="006B4829"/>
    <w:rsid w:val="006B48E0"/>
    <w:rsid w:val="006B48E1"/>
    <w:rsid w:val="006B4CC3"/>
    <w:rsid w:val="006B4EF8"/>
    <w:rsid w:val="006B55A9"/>
    <w:rsid w:val="006B6389"/>
    <w:rsid w:val="006B6C84"/>
    <w:rsid w:val="006B75A9"/>
    <w:rsid w:val="006B75E3"/>
    <w:rsid w:val="006B7C2C"/>
    <w:rsid w:val="006C0820"/>
    <w:rsid w:val="006C2117"/>
    <w:rsid w:val="006C2A18"/>
    <w:rsid w:val="006C3740"/>
    <w:rsid w:val="006C3E35"/>
    <w:rsid w:val="006C4296"/>
    <w:rsid w:val="006C44C1"/>
    <w:rsid w:val="006C4604"/>
    <w:rsid w:val="006C5485"/>
    <w:rsid w:val="006C5618"/>
    <w:rsid w:val="006C5E4F"/>
    <w:rsid w:val="006C6644"/>
    <w:rsid w:val="006C6668"/>
    <w:rsid w:val="006C66A2"/>
    <w:rsid w:val="006C66D5"/>
    <w:rsid w:val="006C6936"/>
    <w:rsid w:val="006C6EA8"/>
    <w:rsid w:val="006C73AC"/>
    <w:rsid w:val="006C7B32"/>
    <w:rsid w:val="006D06D8"/>
    <w:rsid w:val="006D0CB7"/>
    <w:rsid w:val="006D1907"/>
    <w:rsid w:val="006D21BD"/>
    <w:rsid w:val="006D2FAE"/>
    <w:rsid w:val="006D407B"/>
    <w:rsid w:val="006D4588"/>
    <w:rsid w:val="006D5BEA"/>
    <w:rsid w:val="006D6199"/>
    <w:rsid w:val="006E0270"/>
    <w:rsid w:val="006E175C"/>
    <w:rsid w:val="006E1B37"/>
    <w:rsid w:val="006E1F8A"/>
    <w:rsid w:val="006E2311"/>
    <w:rsid w:val="006E25FD"/>
    <w:rsid w:val="006E3451"/>
    <w:rsid w:val="006E403A"/>
    <w:rsid w:val="006E691A"/>
    <w:rsid w:val="006E694A"/>
    <w:rsid w:val="006E7058"/>
    <w:rsid w:val="006F0234"/>
    <w:rsid w:val="006F0C54"/>
    <w:rsid w:val="006F1365"/>
    <w:rsid w:val="006F15A6"/>
    <w:rsid w:val="006F2BC4"/>
    <w:rsid w:val="006F31DE"/>
    <w:rsid w:val="006F3481"/>
    <w:rsid w:val="006F3ABD"/>
    <w:rsid w:val="006F42A2"/>
    <w:rsid w:val="006F68B2"/>
    <w:rsid w:val="006F7934"/>
    <w:rsid w:val="006F7E0F"/>
    <w:rsid w:val="00700443"/>
    <w:rsid w:val="00701FEA"/>
    <w:rsid w:val="0070277E"/>
    <w:rsid w:val="007027D9"/>
    <w:rsid w:val="007031BF"/>
    <w:rsid w:val="00704E68"/>
    <w:rsid w:val="00704FE5"/>
    <w:rsid w:val="00706260"/>
    <w:rsid w:val="00707C8E"/>
    <w:rsid w:val="00711704"/>
    <w:rsid w:val="00712080"/>
    <w:rsid w:val="007125F1"/>
    <w:rsid w:val="007127F3"/>
    <w:rsid w:val="00712B3D"/>
    <w:rsid w:val="007131D8"/>
    <w:rsid w:val="00713BBE"/>
    <w:rsid w:val="00716794"/>
    <w:rsid w:val="00716886"/>
    <w:rsid w:val="00716ABF"/>
    <w:rsid w:val="00717A9E"/>
    <w:rsid w:val="00717D6D"/>
    <w:rsid w:val="007205B8"/>
    <w:rsid w:val="00721090"/>
    <w:rsid w:val="007225B1"/>
    <w:rsid w:val="00722DFB"/>
    <w:rsid w:val="00722EB9"/>
    <w:rsid w:val="00723495"/>
    <w:rsid w:val="007238FF"/>
    <w:rsid w:val="00724F60"/>
    <w:rsid w:val="00725298"/>
    <w:rsid w:val="00727CA5"/>
    <w:rsid w:val="00727F5E"/>
    <w:rsid w:val="00730BDB"/>
    <w:rsid w:val="00732925"/>
    <w:rsid w:val="007330A7"/>
    <w:rsid w:val="0073312F"/>
    <w:rsid w:val="007338B9"/>
    <w:rsid w:val="007353E6"/>
    <w:rsid w:val="007358B5"/>
    <w:rsid w:val="00735BF2"/>
    <w:rsid w:val="00735FBA"/>
    <w:rsid w:val="007376EC"/>
    <w:rsid w:val="00737F0E"/>
    <w:rsid w:val="00740F55"/>
    <w:rsid w:val="0074248F"/>
    <w:rsid w:val="0074361C"/>
    <w:rsid w:val="00743C94"/>
    <w:rsid w:val="0074584C"/>
    <w:rsid w:val="00746D92"/>
    <w:rsid w:val="007471CF"/>
    <w:rsid w:val="00747E88"/>
    <w:rsid w:val="00750AD6"/>
    <w:rsid w:val="00751E6B"/>
    <w:rsid w:val="007520A6"/>
    <w:rsid w:val="00753E68"/>
    <w:rsid w:val="007548BF"/>
    <w:rsid w:val="00754FAD"/>
    <w:rsid w:val="007555DF"/>
    <w:rsid w:val="00757CA6"/>
    <w:rsid w:val="00760623"/>
    <w:rsid w:val="007611DF"/>
    <w:rsid w:val="0076145F"/>
    <w:rsid w:val="00761846"/>
    <w:rsid w:val="00761B8C"/>
    <w:rsid w:val="0076202A"/>
    <w:rsid w:val="00762220"/>
    <w:rsid w:val="0076323C"/>
    <w:rsid w:val="00764C1C"/>
    <w:rsid w:val="00764FEC"/>
    <w:rsid w:val="007665DE"/>
    <w:rsid w:val="007676DC"/>
    <w:rsid w:val="0077005E"/>
    <w:rsid w:val="00770A4B"/>
    <w:rsid w:val="0077122F"/>
    <w:rsid w:val="007728B4"/>
    <w:rsid w:val="00773A4C"/>
    <w:rsid w:val="00775323"/>
    <w:rsid w:val="007801FB"/>
    <w:rsid w:val="00780795"/>
    <w:rsid w:val="007810F2"/>
    <w:rsid w:val="007821C3"/>
    <w:rsid w:val="00783898"/>
    <w:rsid w:val="00783D62"/>
    <w:rsid w:val="00785BA2"/>
    <w:rsid w:val="00786907"/>
    <w:rsid w:val="0078762F"/>
    <w:rsid w:val="007905C3"/>
    <w:rsid w:val="00790AA2"/>
    <w:rsid w:val="00790BED"/>
    <w:rsid w:val="00793342"/>
    <w:rsid w:val="007933A4"/>
    <w:rsid w:val="007939A1"/>
    <w:rsid w:val="00793BC8"/>
    <w:rsid w:val="0079511C"/>
    <w:rsid w:val="0079516A"/>
    <w:rsid w:val="007955E6"/>
    <w:rsid w:val="0079562C"/>
    <w:rsid w:val="00795B79"/>
    <w:rsid w:val="0079761E"/>
    <w:rsid w:val="00797A9B"/>
    <w:rsid w:val="00797B6B"/>
    <w:rsid w:val="00797D8C"/>
    <w:rsid w:val="007A0903"/>
    <w:rsid w:val="007A1579"/>
    <w:rsid w:val="007A1635"/>
    <w:rsid w:val="007A1838"/>
    <w:rsid w:val="007A1DAD"/>
    <w:rsid w:val="007A27B5"/>
    <w:rsid w:val="007A2C6D"/>
    <w:rsid w:val="007A35DE"/>
    <w:rsid w:val="007A3853"/>
    <w:rsid w:val="007A42EF"/>
    <w:rsid w:val="007A4402"/>
    <w:rsid w:val="007A4BE2"/>
    <w:rsid w:val="007A4CD8"/>
    <w:rsid w:val="007A5BC4"/>
    <w:rsid w:val="007A5F8B"/>
    <w:rsid w:val="007A6657"/>
    <w:rsid w:val="007A6EC5"/>
    <w:rsid w:val="007A7DE4"/>
    <w:rsid w:val="007B0605"/>
    <w:rsid w:val="007B240A"/>
    <w:rsid w:val="007B3138"/>
    <w:rsid w:val="007B4D20"/>
    <w:rsid w:val="007B4F8E"/>
    <w:rsid w:val="007B60C7"/>
    <w:rsid w:val="007B6719"/>
    <w:rsid w:val="007B7FD8"/>
    <w:rsid w:val="007C16A7"/>
    <w:rsid w:val="007C2A59"/>
    <w:rsid w:val="007C35B8"/>
    <w:rsid w:val="007C3D96"/>
    <w:rsid w:val="007C41DE"/>
    <w:rsid w:val="007C4486"/>
    <w:rsid w:val="007C4E07"/>
    <w:rsid w:val="007C6552"/>
    <w:rsid w:val="007C6967"/>
    <w:rsid w:val="007C739A"/>
    <w:rsid w:val="007C7534"/>
    <w:rsid w:val="007D1F5C"/>
    <w:rsid w:val="007D2AEE"/>
    <w:rsid w:val="007D35D8"/>
    <w:rsid w:val="007D4021"/>
    <w:rsid w:val="007D44D2"/>
    <w:rsid w:val="007D4961"/>
    <w:rsid w:val="007D5119"/>
    <w:rsid w:val="007D5852"/>
    <w:rsid w:val="007D62F9"/>
    <w:rsid w:val="007D694A"/>
    <w:rsid w:val="007D6BC9"/>
    <w:rsid w:val="007D6F5B"/>
    <w:rsid w:val="007D70CA"/>
    <w:rsid w:val="007E130D"/>
    <w:rsid w:val="007E1511"/>
    <w:rsid w:val="007E2FAC"/>
    <w:rsid w:val="007E3D31"/>
    <w:rsid w:val="007E401A"/>
    <w:rsid w:val="007E43E5"/>
    <w:rsid w:val="007E55E2"/>
    <w:rsid w:val="007E61AE"/>
    <w:rsid w:val="007E6293"/>
    <w:rsid w:val="007E67E9"/>
    <w:rsid w:val="007E6985"/>
    <w:rsid w:val="007E6A0C"/>
    <w:rsid w:val="007E6A17"/>
    <w:rsid w:val="007E6C4D"/>
    <w:rsid w:val="007E7D53"/>
    <w:rsid w:val="007F0110"/>
    <w:rsid w:val="007F09DB"/>
    <w:rsid w:val="007F153C"/>
    <w:rsid w:val="007F17FA"/>
    <w:rsid w:val="007F1E4E"/>
    <w:rsid w:val="007F2861"/>
    <w:rsid w:val="007F2923"/>
    <w:rsid w:val="007F31DC"/>
    <w:rsid w:val="007F4C78"/>
    <w:rsid w:val="007F59BE"/>
    <w:rsid w:val="007F7406"/>
    <w:rsid w:val="007F7A2E"/>
    <w:rsid w:val="007F7BA6"/>
    <w:rsid w:val="008005A1"/>
    <w:rsid w:val="0080186B"/>
    <w:rsid w:val="00801BA9"/>
    <w:rsid w:val="00801FAA"/>
    <w:rsid w:val="00802AE7"/>
    <w:rsid w:val="00803C68"/>
    <w:rsid w:val="008040DA"/>
    <w:rsid w:val="00804DF1"/>
    <w:rsid w:val="008050CC"/>
    <w:rsid w:val="00807236"/>
    <w:rsid w:val="00810BA7"/>
    <w:rsid w:val="00811F58"/>
    <w:rsid w:val="008121E5"/>
    <w:rsid w:val="00813343"/>
    <w:rsid w:val="008137E3"/>
    <w:rsid w:val="00813886"/>
    <w:rsid w:val="00813AEC"/>
    <w:rsid w:val="00813BBF"/>
    <w:rsid w:val="00814363"/>
    <w:rsid w:val="00814596"/>
    <w:rsid w:val="00814630"/>
    <w:rsid w:val="00815569"/>
    <w:rsid w:val="008158E6"/>
    <w:rsid w:val="00815B22"/>
    <w:rsid w:val="008163F0"/>
    <w:rsid w:val="008164E2"/>
    <w:rsid w:val="00816A35"/>
    <w:rsid w:val="00820F1C"/>
    <w:rsid w:val="0082364D"/>
    <w:rsid w:val="00826AE4"/>
    <w:rsid w:val="00831C6F"/>
    <w:rsid w:val="00831F22"/>
    <w:rsid w:val="00834CDC"/>
    <w:rsid w:val="00834F12"/>
    <w:rsid w:val="00835E07"/>
    <w:rsid w:val="00837CFA"/>
    <w:rsid w:val="00841A49"/>
    <w:rsid w:val="00842F68"/>
    <w:rsid w:val="00843535"/>
    <w:rsid w:val="00843DE5"/>
    <w:rsid w:val="00843F96"/>
    <w:rsid w:val="008452E2"/>
    <w:rsid w:val="00845411"/>
    <w:rsid w:val="00845874"/>
    <w:rsid w:val="0084774B"/>
    <w:rsid w:val="00847C61"/>
    <w:rsid w:val="00850CB3"/>
    <w:rsid w:val="00851A47"/>
    <w:rsid w:val="00851E56"/>
    <w:rsid w:val="00852DB9"/>
    <w:rsid w:val="00853CF8"/>
    <w:rsid w:val="00854BCA"/>
    <w:rsid w:val="00854F0C"/>
    <w:rsid w:val="00856CAF"/>
    <w:rsid w:val="00856EBD"/>
    <w:rsid w:val="0085744E"/>
    <w:rsid w:val="0085747B"/>
    <w:rsid w:val="008601CA"/>
    <w:rsid w:val="0086110F"/>
    <w:rsid w:val="0086156C"/>
    <w:rsid w:val="00862441"/>
    <w:rsid w:val="008624DC"/>
    <w:rsid w:val="00863E22"/>
    <w:rsid w:val="00863F2E"/>
    <w:rsid w:val="0086558D"/>
    <w:rsid w:val="008676BC"/>
    <w:rsid w:val="00867BDA"/>
    <w:rsid w:val="00867CB2"/>
    <w:rsid w:val="00867D52"/>
    <w:rsid w:val="008700CE"/>
    <w:rsid w:val="00871568"/>
    <w:rsid w:val="00871E09"/>
    <w:rsid w:val="00871E38"/>
    <w:rsid w:val="00873A1D"/>
    <w:rsid w:val="00874737"/>
    <w:rsid w:val="00874B00"/>
    <w:rsid w:val="00875670"/>
    <w:rsid w:val="008763F0"/>
    <w:rsid w:val="0087662E"/>
    <w:rsid w:val="008773B9"/>
    <w:rsid w:val="00877407"/>
    <w:rsid w:val="00877E1F"/>
    <w:rsid w:val="00880EFC"/>
    <w:rsid w:val="008813F9"/>
    <w:rsid w:val="00882ECC"/>
    <w:rsid w:val="008832BB"/>
    <w:rsid w:val="00884AD0"/>
    <w:rsid w:val="00886C10"/>
    <w:rsid w:val="00886CC4"/>
    <w:rsid w:val="008878F7"/>
    <w:rsid w:val="00887AB4"/>
    <w:rsid w:val="0089079F"/>
    <w:rsid w:val="00890A0F"/>
    <w:rsid w:val="00890E09"/>
    <w:rsid w:val="00891BC1"/>
    <w:rsid w:val="00891E73"/>
    <w:rsid w:val="00892834"/>
    <w:rsid w:val="00893228"/>
    <w:rsid w:val="008937A8"/>
    <w:rsid w:val="008946D3"/>
    <w:rsid w:val="00896967"/>
    <w:rsid w:val="00896D14"/>
    <w:rsid w:val="00897600"/>
    <w:rsid w:val="0089773E"/>
    <w:rsid w:val="008978BE"/>
    <w:rsid w:val="008A0943"/>
    <w:rsid w:val="008A1094"/>
    <w:rsid w:val="008A2130"/>
    <w:rsid w:val="008A29AA"/>
    <w:rsid w:val="008A2C44"/>
    <w:rsid w:val="008A36FA"/>
    <w:rsid w:val="008A3EF5"/>
    <w:rsid w:val="008A47F8"/>
    <w:rsid w:val="008A71DF"/>
    <w:rsid w:val="008A7E14"/>
    <w:rsid w:val="008B131F"/>
    <w:rsid w:val="008B15BC"/>
    <w:rsid w:val="008B1BAF"/>
    <w:rsid w:val="008B1BC8"/>
    <w:rsid w:val="008B36CF"/>
    <w:rsid w:val="008B51A2"/>
    <w:rsid w:val="008B58A7"/>
    <w:rsid w:val="008B7403"/>
    <w:rsid w:val="008C07EA"/>
    <w:rsid w:val="008C100C"/>
    <w:rsid w:val="008C1103"/>
    <w:rsid w:val="008C21B4"/>
    <w:rsid w:val="008C2D1C"/>
    <w:rsid w:val="008C2F79"/>
    <w:rsid w:val="008C3773"/>
    <w:rsid w:val="008C4DFD"/>
    <w:rsid w:val="008C4FA8"/>
    <w:rsid w:val="008C5307"/>
    <w:rsid w:val="008C6603"/>
    <w:rsid w:val="008C704B"/>
    <w:rsid w:val="008C78E2"/>
    <w:rsid w:val="008C7E6E"/>
    <w:rsid w:val="008D0279"/>
    <w:rsid w:val="008D05A1"/>
    <w:rsid w:val="008D101D"/>
    <w:rsid w:val="008D3D19"/>
    <w:rsid w:val="008D3F33"/>
    <w:rsid w:val="008D4592"/>
    <w:rsid w:val="008D53EA"/>
    <w:rsid w:val="008D54D4"/>
    <w:rsid w:val="008D5945"/>
    <w:rsid w:val="008D6756"/>
    <w:rsid w:val="008D7437"/>
    <w:rsid w:val="008D7DA0"/>
    <w:rsid w:val="008E077D"/>
    <w:rsid w:val="008E07AB"/>
    <w:rsid w:val="008E22A5"/>
    <w:rsid w:val="008E2D30"/>
    <w:rsid w:val="008E323A"/>
    <w:rsid w:val="008E3DAF"/>
    <w:rsid w:val="008E3F9F"/>
    <w:rsid w:val="008E3FC4"/>
    <w:rsid w:val="008E3FF7"/>
    <w:rsid w:val="008E43D3"/>
    <w:rsid w:val="008E473F"/>
    <w:rsid w:val="008E4CE2"/>
    <w:rsid w:val="008E56E5"/>
    <w:rsid w:val="008E646F"/>
    <w:rsid w:val="008E6714"/>
    <w:rsid w:val="008F13EB"/>
    <w:rsid w:val="008F16E1"/>
    <w:rsid w:val="008F2033"/>
    <w:rsid w:val="008F2094"/>
    <w:rsid w:val="008F2442"/>
    <w:rsid w:val="008F47FA"/>
    <w:rsid w:val="008F4B5A"/>
    <w:rsid w:val="008F4C55"/>
    <w:rsid w:val="008F4DDB"/>
    <w:rsid w:val="008F63D4"/>
    <w:rsid w:val="008F71A5"/>
    <w:rsid w:val="009003F7"/>
    <w:rsid w:val="0090069F"/>
    <w:rsid w:val="00900D3C"/>
    <w:rsid w:val="00901118"/>
    <w:rsid w:val="00901D79"/>
    <w:rsid w:val="00901EC9"/>
    <w:rsid w:val="00902C05"/>
    <w:rsid w:val="00902D97"/>
    <w:rsid w:val="00903109"/>
    <w:rsid w:val="00906541"/>
    <w:rsid w:val="00907095"/>
    <w:rsid w:val="00907D73"/>
    <w:rsid w:val="00910089"/>
    <w:rsid w:val="00910CA3"/>
    <w:rsid w:val="00910F00"/>
    <w:rsid w:val="0091107D"/>
    <w:rsid w:val="009131A1"/>
    <w:rsid w:val="00913521"/>
    <w:rsid w:val="009139A1"/>
    <w:rsid w:val="009160DF"/>
    <w:rsid w:val="009163E1"/>
    <w:rsid w:val="00916CEF"/>
    <w:rsid w:val="009203B0"/>
    <w:rsid w:val="00920724"/>
    <w:rsid w:val="00921273"/>
    <w:rsid w:val="009215CF"/>
    <w:rsid w:val="0092174F"/>
    <w:rsid w:val="0092211A"/>
    <w:rsid w:val="00922F71"/>
    <w:rsid w:val="009234B0"/>
    <w:rsid w:val="00923899"/>
    <w:rsid w:val="0092438C"/>
    <w:rsid w:val="00924B62"/>
    <w:rsid w:val="00927EDD"/>
    <w:rsid w:val="009305D4"/>
    <w:rsid w:val="00930789"/>
    <w:rsid w:val="00933CD4"/>
    <w:rsid w:val="00934EA6"/>
    <w:rsid w:val="00935913"/>
    <w:rsid w:val="00936122"/>
    <w:rsid w:val="00936523"/>
    <w:rsid w:val="00937156"/>
    <w:rsid w:val="00937B60"/>
    <w:rsid w:val="00937BDE"/>
    <w:rsid w:val="009405C9"/>
    <w:rsid w:val="00940D82"/>
    <w:rsid w:val="00940DB3"/>
    <w:rsid w:val="00940F3D"/>
    <w:rsid w:val="0094139D"/>
    <w:rsid w:val="00941A11"/>
    <w:rsid w:val="009422B0"/>
    <w:rsid w:val="0094323E"/>
    <w:rsid w:val="00944CCA"/>
    <w:rsid w:val="00945757"/>
    <w:rsid w:val="00946C02"/>
    <w:rsid w:val="00947A15"/>
    <w:rsid w:val="00951C41"/>
    <w:rsid w:val="0095228F"/>
    <w:rsid w:val="00952E3E"/>
    <w:rsid w:val="0095389F"/>
    <w:rsid w:val="00955049"/>
    <w:rsid w:val="009561DE"/>
    <w:rsid w:val="009562C1"/>
    <w:rsid w:val="00956558"/>
    <w:rsid w:val="00956B5A"/>
    <w:rsid w:val="00957150"/>
    <w:rsid w:val="00957FA6"/>
    <w:rsid w:val="00960242"/>
    <w:rsid w:val="00962880"/>
    <w:rsid w:val="009629EF"/>
    <w:rsid w:val="00964687"/>
    <w:rsid w:val="009656CB"/>
    <w:rsid w:val="009656FE"/>
    <w:rsid w:val="009659DB"/>
    <w:rsid w:val="00966D83"/>
    <w:rsid w:val="00967101"/>
    <w:rsid w:val="00967511"/>
    <w:rsid w:val="0096788B"/>
    <w:rsid w:val="0097030E"/>
    <w:rsid w:val="00970DF3"/>
    <w:rsid w:val="009715AF"/>
    <w:rsid w:val="0097233D"/>
    <w:rsid w:val="00972E24"/>
    <w:rsid w:val="00972EDD"/>
    <w:rsid w:val="009731D9"/>
    <w:rsid w:val="009739A8"/>
    <w:rsid w:val="00973A16"/>
    <w:rsid w:val="009746CF"/>
    <w:rsid w:val="00974CA4"/>
    <w:rsid w:val="009754FA"/>
    <w:rsid w:val="009756EB"/>
    <w:rsid w:val="00976561"/>
    <w:rsid w:val="009774CC"/>
    <w:rsid w:val="00977B00"/>
    <w:rsid w:val="009802BF"/>
    <w:rsid w:val="00981FCD"/>
    <w:rsid w:val="009824F3"/>
    <w:rsid w:val="00982C75"/>
    <w:rsid w:val="00983311"/>
    <w:rsid w:val="0098395C"/>
    <w:rsid w:val="00983C24"/>
    <w:rsid w:val="00984BAA"/>
    <w:rsid w:val="00984E6F"/>
    <w:rsid w:val="00984EB7"/>
    <w:rsid w:val="00985B3B"/>
    <w:rsid w:val="00985D33"/>
    <w:rsid w:val="00986375"/>
    <w:rsid w:val="009865C8"/>
    <w:rsid w:val="009869A2"/>
    <w:rsid w:val="009873BC"/>
    <w:rsid w:val="00990248"/>
    <w:rsid w:val="00990C65"/>
    <w:rsid w:val="009911C1"/>
    <w:rsid w:val="009913B7"/>
    <w:rsid w:val="00991D17"/>
    <w:rsid w:val="00992CB0"/>
    <w:rsid w:val="00992ECE"/>
    <w:rsid w:val="00993226"/>
    <w:rsid w:val="00993E29"/>
    <w:rsid w:val="00994B1E"/>
    <w:rsid w:val="00995CCD"/>
    <w:rsid w:val="00996563"/>
    <w:rsid w:val="00997217"/>
    <w:rsid w:val="00997CC4"/>
    <w:rsid w:val="009A1A82"/>
    <w:rsid w:val="009A1BA3"/>
    <w:rsid w:val="009A24A6"/>
    <w:rsid w:val="009A28FF"/>
    <w:rsid w:val="009A2C00"/>
    <w:rsid w:val="009A3F99"/>
    <w:rsid w:val="009A412E"/>
    <w:rsid w:val="009A479B"/>
    <w:rsid w:val="009A5D7C"/>
    <w:rsid w:val="009A6AD6"/>
    <w:rsid w:val="009A6C19"/>
    <w:rsid w:val="009A6ECB"/>
    <w:rsid w:val="009A717C"/>
    <w:rsid w:val="009A75B2"/>
    <w:rsid w:val="009A7BD4"/>
    <w:rsid w:val="009B004C"/>
    <w:rsid w:val="009B0E79"/>
    <w:rsid w:val="009B1E2E"/>
    <w:rsid w:val="009B2157"/>
    <w:rsid w:val="009B25AA"/>
    <w:rsid w:val="009B3315"/>
    <w:rsid w:val="009B4015"/>
    <w:rsid w:val="009B4D36"/>
    <w:rsid w:val="009B5300"/>
    <w:rsid w:val="009B543D"/>
    <w:rsid w:val="009B5762"/>
    <w:rsid w:val="009B6408"/>
    <w:rsid w:val="009B66EB"/>
    <w:rsid w:val="009B68B8"/>
    <w:rsid w:val="009B71A1"/>
    <w:rsid w:val="009B7909"/>
    <w:rsid w:val="009B7F39"/>
    <w:rsid w:val="009C0998"/>
    <w:rsid w:val="009C0CD0"/>
    <w:rsid w:val="009C1364"/>
    <w:rsid w:val="009C13A1"/>
    <w:rsid w:val="009C1997"/>
    <w:rsid w:val="009C267B"/>
    <w:rsid w:val="009C3D3C"/>
    <w:rsid w:val="009C41D1"/>
    <w:rsid w:val="009C5376"/>
    <w:rsid w:val="009C5772"/>
    <w:rsid w:val="009C6CDF"/>
    <w:rsid w:val="009C71EA"/>
    <w:rsid w:val="009C7767"/>
    <w:rsid w:val="009C7FDA"/>
    <w:rsid w:val="009D029B"/>
    <w:rsid w:val="009D094B"/>
    <w:rsid w:val="009D09F1"/>
    <w:rsid w:val="009D15ED"/>
    <w:rsid w:val="009D2195"/>
    <w:rsid w:val="009D22C8"/>
    <w:rsid w:val="009D33A4"/>
    <w:rsid w:val="009D3F04"/>
    <w:rsid w:val="009D4913"/>
    <w:rsid w:val="009D6E41"/>
    <w:rsid w:val="009D72C0"/>
    <w:rsid w:val="009D768F"/>
    <w:rsid w:val="009E0103"/>
    <w:rsid w:val="009E0E28"/>
    <w:rsid w:val="009E1574"/>
    <w:rsid w:val="009E2846"/>
    <w:rsid w:val="009E3583"/>
    <w:rsid w:val="009E3651"/>
    <w:rsid w:val="009E38C4"/>
    <w:rsid w:val="009E3FE9"/>
    <w:rsid w:val="009E6BA4"/>
    <w:rsid w:val="009F070C"/>
    <w:rsid w:val="009F0B68"/>
    <w:rsid w:val="009F2BC7"/>
    <w:rsid w:val="009F37A2"/>
    <w:rsid w:val="009F38E5"/>
    <w:rsid w:val="009F455F"/>
    <w:rsid w:val="009F4689"/>
    <w:rsid w:val="009F4C08"/>
    <w:rsid w:val="009F502B"/>
    <w:rsid w:val="009F5031"/>
    <w:rsid w:val="009F58D6"/>
    <w:rsid w:val="009F5A87"/>
    <w:rsid w:val="009F6726"/>
    <w:rsid w:val="009F67DB"/>
    <w:rsid w:val="009F6C69"/>
    <w:rsid w:val="009F7947"/>
    <w:rsid w:val="009F7FE8"/>
    <w:rsid w:val="00A00090"/>
    <w:rsid w:val="00A00C74"/>
    <w:rsid w:val="00A00F46"/>
    <w:rsid w:val="00A01173"/>
    <w:rsid w:val="00A017D8"/>
    <w:rsid w:val="00A018E7"/>
    <w:rsid w:val="00A0282F"/>
    <w:rsid w:val="00A0340B"/>
    <w:rsid w:val="00A049A8"/>
    <w:rsid w:val="00A04B2A"/>
    <w:rsid w:val="00A04C98"/>
    <w:rsid w:val="00A05491"/>
    <w:rsid w:val="00A06419"/>
    <w:rsid w:val="00A06503"/>
    <w:rsid w:val="00A06530"/>
    <w:rsid w:val="00A06D2A"/>
    <w:rsid w:val="00A117E7"/>
    <w:rsid w:val="00A12244"/>
    <w:rsid w:val="00A15262"/>
    <w:rsid w:val="00A15376"/>
    <w:rsid w:val="00A1677A"/>
    <w:rsid w:val="00A17786"/>
    <w:rsid w:val="00A17DC4"/>
    <w:rsid w:val="00A202DE"/>
    <w:rsid w:val="00A2048E"/>
    <w:rsid w:val="00A21250"/>
    <w:rsid w:val="00A21BD4"/>
    <w:rsid w:val="00A22DCC"/>
    <w:rsid w:val="00A2343B"/>
    <w:rsid w:val="00A23C51"/>
    <w:rsid w:val="00A25274"/>
    <w:rsid w:val="00A25FC8"/>
    <w:rsid w:val="00A33E64"/>
    <w:rsid w:val="00A34607"/>
    <w:rsid w:val="00A375AE"/>
    <w:rsid w:val="00A401D6"/>
    <w:rsid w:val="00A40EC2"/>
    <w:rsid w:val="00A415CC"/>
    <w:rsid w:val="00A41681"/>
    <w:rsid w:val="00A41760"/>
    <w:rsid w:val="00A4192B"/>
    <w:rsid w:val="00A421FA"/>
    <w:rsid w:val="00A42289"/>
    <w:rsid w:val="00A4235F"/>
    <w:rsid w:val="00A423B4"/>
    <w:rsid w:val="00A43040"/>
    <w:rsid w:val="00A440CA"/>
    <w:rsid w:val="00A448F6"/>
    <w:rsid w:val="00A44F2D"/>
    <w:rsid w:val="00A44FA0"/>
    <w:rsid w:val="00A47AC0"/>
    <w:rsid w:val="00A502D3"/>
    <w:rsid w:val="00A50775"/>
    <w:rsid w:val="00A508FC"/>
    <w:rsid w:val="00A51292"/>
    <w:rsid w:val="00A513CE"/>
    <w:rsid w:val="00A5201B"/>
    <w:rsid w:val="00A52B84"/>
    <w:rsid w:val="00A5338E"/>
    <w:rsid w:val="00A534BD"/>
    <w:rsid w:val="00A534D1"/>
    <w:rsid w:val="00A53F68"/>
    <w:rsid w:val="00A541DC"/>
    <w:rsid w:val="00A54763"/>
    <w:rsid w:val="00A54E2B"/>
    <w:rsid w:val="00A54EEE"/>
    <w:rsid w:val="00A552B4"/>
    <w:rsid w:val="00A55EC8"/>
    <w:rsid w:val="00A56DB8"/>
    <w:rsid w:val="00A57B75"/>
    <w:rsid w:val="00A616F9"/>
    <w:rsid w:val="00A61746"/>
    <w:rsid w:val="00A61C8F"/>
    <w:rsid w:val="00A62741"/>
    <w:rsid w:val="00A63A1E"/>
    <w:rsid w:val="00A65600"/>
    <w:rsid w:val="00A65933"/>
    <w:rsid w:val="00A677E3"/>
    <w:rsid w:val="00A70A61"/>
    <w:rsid w:val="00A70CCF"/>
    <w:rsid w:val="00A70E55"/>
    <w:rsid w:val="00A71490"/>
    <w:rsid w:val="00A71CE3"/>
    <w:rsid w:val="00A748F2"/>
    <w:rsid w:val="00A7579C"/>
    <w:rsid w:val="00A758FC"/>
    <w:rsid w:val="00A7656E"/>
    <w:rsid w:val="00A767A1"/>
    <w:rsid w:val="00A76B74"/>
    <w:rsid w:val="00A77663"/>
    <w:rsid w:val="00A77C2B"/>
    <w:rsid w:val="00A8120B"/>
    <w:rsid w:val="00A81913"/>
    <w:rsid w:val="00A81BAC"/>
    <w:rsid w:val="00A8205E"/>
    <w:rsid w:val="00A82781"/>
    <w:rsid w:val="00A8334F"/>
    <w:rsid w:val="00A83549"/>
    <w:rsid w:val="00A83916"/>
    <w:rsid w:val="00A843D1"/>
    <w:rsid w:val="00A86CF6"/>
    <w:rsid w:val="00A8748D"/>
    <w:rsid w:val="00A90109"/>
    <w:rsid w:val="00A90A9D"/>
    <w:rsid w:val="00A9185F"/>
    <w:rsid w:val="00A921FB"/>
    <w:rsid w:val="00A9462B"/>
    <w:rsid w:val="00A94899"/>
    <w:rsid w:val="00A957E3"/>
    <w:rsid w:val="00A97E41"/>
    <w:rsid w:val="00A97F8F"/>
    <w:rsid w:val="00AA0586"/>
    <w:rsid w:val="00AA0EDD"/>
    <w:rsid w:val="00AA19CB"/>
    <w:rsid w:val="00AA25F8"/>
    <w:rsid w:val="00AA3497"/>
    <w:rsid w:val="00AA4DDD"/>
    <w:rsid w:val="00AA583D"/>
    <w:rsid w:val="00AB10FE"/>
    <w:rsid w:val="00AB1AC5"/>
    <w:rsid w:val="00AB1C0D"/>
    <w:rsid w:val="00AB24CF"/>
    <w:rsid w:val="00AB26D1"/>
    <w:rsid w:val="00AB285A"/>
    <w:rsid w:val="00AB2C1A"/>
    <w:rsid w:val="00AB3299"/>
    <w:rsid w:val="00AB346C"/>
    <w:rsid w:val="00AB39A5"/>
    <w:rsid w:val="00AB43EA"/>
    <w:rsid w:val="00AB44DD"/>
    <w:rsid w:val="00AB5A35"/>
    <w:rsid w:val="00AB612F"/>
    <w:rsid w:val="00AB7480"/>
    <w:rsid w:val="00AB74FA"/>
    <w:rsid w:val="00AB763C"/>
    <w:rsid w:val="00AC1FAF"/>
    <w:rsid w:val="00AC2ED6"/>
    <w:rsid w:val="00AC3DF4"/>
    <w:rsid w:val="00AC4F20"/>
    <w:rsid w:val="00AC50EC"/>
    <w:rsid w:val="00AC5E68"/>
    <w:rsid w:val="00AC5E75"/>
    <w:rsid w:val="00AC6199"/>
    <w:rsid w:val="00AC7321"/>
    <w:rsid w:val="00AC7441"/>
    <w:rsid w:val="00AC7C8D"/>
    <w:rsid w:val="00AD07E2"/>
    <w:rsid w:val="00AD082D"/>
    <w:rsid w:val="00AD09AC"/>
    <w:rsid w:val="00AD0D89"/>
    <w:rsid w:val="00AD1320"/>
    <w:rsid w:val="00AD2A90"/>
    <w:rsid w:val="00AD2FD0"/>
    <w:rsid w:val="00AD3B85"/>
    <w:rsid w:val="00AD4741"/>
    <w:rsid w:val="00AD5567"/>
    <w:rsid w:val="00AD55CF"/>
    <w:rsid w:val="00AD569A"/>
    <w:rsid w:val="00AD5E7E"/>
    <w:rsid w:val="00AD68A8"/>
    <w:rsid w:val="00AD7A8B"/>
    <w:rsid w:val="00AD7BF7"/>
    <w:rsid w:val="00AE16E6"/>
    <w:rsid w:val="00AE3053"/>
    <w:rsid w:val="00AE345E"/>
    <w:rsid w:val="00AE3642"/>
    <w:rsid w:val="00AE36AF"/>
    <w:rsid w:val="00AE5159"/>
    <w:rsid w:val="00AE7B3F"/>
    <w:rsid w:val="00AF0850"/>
    <w:rsid w:val="00AF0959"/>
    <w:rsid w:val="00AF0B1F"/>
    <w:rsid w:val="00AF0E32"/>
    <w:rsid w:val="00AF19DB"/>
    <w:rsid w:val="00AF258A"/>
    <w:rsid w:val="00AF2E9E"/>
    <w:rsid w:val="00AF2F30"/>
    <w:rsid w:val="00AF405C"/>
    <w:rsid w:val="00AF4508"/>
    <w:rsid w:val="00AF45EB"/>
    <w:rsid w:val="00AF55A2"/>
    <w:rsid w:val="00AF5AE3"/>
    <w:rsid w:val="00AF620F"/>
    <w:rsid w:val="00AF778C"/>
    <w:rsid w:val="00AF7B4F"/>
    <w:rsid w:val="00B00D79"/>
    <w:rsid w:val="00B014B3"/>
    <w:rsid w:val="00B017CA"/>
    <w:rsid w:val="00B030B2"/>
    <w:rsid w:val="00B05163"/>
    <w:rsid w:val="00B07D8F"/>
    <w:rsid w:val="00B105E5"/>
    <w:rsid w:val="00B109B4"/>
    <w:rsid w:val="00B10FF0"/>
    <w:rsid w:val="00B113A7"/>
    <w:rsid w:val="00B11702"/>
    <w:rsid w:val="00B11ACF"/>
    <w:rsid w:val="00B11F0B"/>
    <w:rsid w:val="00B12CCB"/>
    <w:rsid w:val="00B12E3E"/>
    <w:rsid w:val="00B14899"/>
    <w:rsid w:val="00B14A4C"/>
    <w:rsid w:val="00B14E95"/>
    <w:rsid w:val="00B17855"/>
    <w:rsid w:val="00B17B27"/>
    <w:rsid w:val="00B17F2E"/>
    <w:rsid w:val="00B2105A"/>
    <w:rsid w:val="00B217BC"/>
    <w:rsid w:val="00B22C86"/>
    <w:rsid w:val="00B2528B"/>
    <w:rsid w:val="00B26EC1"/>
    <w:rsid w:val="00B2701C"/>
    <w:rsid w:val="00B27827"/>
    <w:rsid w:val="00B27D76"/>
    <w:rsid w:val="00B27E09"/>
    <w:rsid w:val="00B27F2C"/>
    <w:rsid w:val="00B314A2"/>
    <w:rsid w:val="00B3192E"/>
    <w:rsid w:val="00B32841"/>
    <w:rsid w:val="00B332B2"/>
    <w:rsid w:val="00B334F7"/>
    <w:rsid w:val="00B33890"/>
    <w:rsid w:val="00B340F5"/>
    <w:rsid w:val="00B34249"/>
    <w:rsid w:val="00B3451A"/>
    <w:rsid w:val="00B34AD4"/>
    <w:rsid w:val="00B408B5"/>
    <w:rsid w:val="00B40C48"/>
    <w:rsid w:val="00B41A36"/>
    <w:rsid w:val="00B41E1B"/>
    <w:rsid w:val="00B423DE"/>
    <w:rsid w:val="00B42C50"/>
    <w:rsid w:val="00B42ED9"/>
    <w:rsid w:val="00B449EE"/>
    <w:rsid w:val="00B45694"/>
    <w:rsid w:val="00B45886"/>
    <w:rsid w:val="00B45E95"/>
    <w:rsid w:val="00B4675A"/>
    <w:rsid w:val="00B469FC"/>
    <w:rsid w:val="00B46D95"/>
    <w:rsid w:val="00B472BE"/>
    <w:rsid w:val="00B47E64"/>
    <w:rsid w:val="00B47E9F"/>
    <w:rsid w:val="00B50B73"/>
    <w:rsid w:val="00B537DB"/>
    <w:rsid w:val="00B53F7E"/>
    <w:rsid w:val="00B549C9"/>
    <w:rsid w:val="00B549F3"/>
    <w:rsid w:val="00B54F20"/>
    <w:rsid w:val="00B572D5"/>
    <w:rsid w:val="00B5730B"/>
    <w:rsid w:val="00B603DE"/>
    <w:rsid w:val="00B6209C"/>
    <w:rsid w:val="00B646A3"/>
    <w:rsid w:val="00B64B4B"/>
    <w:rsid w:val="00B658E2"/>
    <w:rsid w:val="00B66F4A"/>
    <w:rsid w:val="00B67286"/>
    <w:rsid w:val="00B67F5C"/>
    <w:rsid w:val="00B70502"/>
    <w:rsid w:val="00B72918"/>
    <w:rsid w:val="00B72EA2"/>
    <w:rsid w:val="00B72F6F"/>
    <w:rsid w:val="00B73FD6"/>
    <w:rsid w:val="00B743F1"/>
    <w:rsid w:val="00B74745"/>
    <w:rsid w:val="00B75314"/>
    <w:rsid w:val="00B75393"/>
    <w:rsid w:val="00B75C6B"/>
    <w:rsid w:val="00B75F8E"/>
    <w:rsid w:val="00B77062"/>
    <w:rsid w:val="00B8096D"/>
    <w:rsid w:val="00B80DE1"/>
    <w:rsid w:val="00B81A3B"/>
    <w:rsid w:val="00B83955"/>
    <w:rsid w:val="00B856AB"/>
    <w:rsid w:val="00B86217"/>
    <w:rsid w:val="00B8699D"/>
    <w:rsid w:val="00B8719E"/>
    <w:rsid w:val="00B8771F"/>
    <w:rsid w:val="00B87AA7"/>
    <w:rsid w:val="00B87E94"/>
    <w:rsid w:val="00B90B26"/>
    <w:rsid w:val="00B9122B"/>
    <w:rsid w:val="00B91665"/>
    <w:rsid w:val="00B92BD6"/>
    <w:rsid w:val="00B93507"/>
    <w:rsid w:val="00B941B9"/>
    <w:rsid w:val="00B952E1"/>
    <w:rsid w:val="00B96AF9"/>
    <w:rsid w:val="00B96D99"/>
    <w:rsid w:val="00B972D7"/>
    <w:rsid w:val="00BA1F4B"/>
    <w:rsid w:val="00BA26DE"/>
    <w:rsid w:val="00BA3720"/>
    <w:rsid w:val="00BA3D6F"/>
    <w:rsid w:val="00BA674F"/>
    <w:rsid w:val="00BA6C35"/>
    <w:rsid w:val="00BA7F4D"/>
    <w:rsid w:val="00BB1213"/>
    <w:rsid w:val="00BB15AF"/>
    <w:rsid w:val="00BB24E5"/>
    <w:rsid w:val="00BB2F5D"/>
    <w:rsid w:val="00BB5076"/>
    <w:rsid w:val="00BB51E3"/>
    <w:rsid w:val="00BB7707"/>
    <w:rsid w:val="00BC065E"/>
    <w:rsid w:val="00BC11CA"/>
    <w:rsid w:val="00BC13A5"/>
    <w:rsid w:val="00BC1C4F"/>
    <w:rsid w:val="00BC38EB"/>
    <w:rsid w:val="00BC3922"/>
    <w:rsid w:val="00BC49F0"/>
    <w:rsid w:val="00BC515E"/>
    <w:rsid w:val="00BC527E"/>
    <w:rsid w:val="00BC5827"/>
    <w:rsid w:val="00BC5D03"/>
    <w:rsid w:val="00BD119A"/>
    <w:rsid w:val="00BD139A"/>
    <w:rsid w:val="00BD1503"/>
    <w:rsid w:val="00BD1966"/>
    <w:rsid w:val="00BD2AB2"/>
    <w:rsid w:val="00BD2B2B"/>
    <w:rsid w:val="00BD32A3"/>
    <w:rsid w:val="00BD3F70"/>
    <w:rsid w:val="00BD4892"/>
    <w:rsid w:val="00BD55E1"/>
    <w:rsid w:val="00BD5959"/>
    <w:rsid w:val="00BD668E"/>
    <w:rsid w:val="00BD76CB"/>
    <w:rsid w:val="00BD7BAC"/>
    <w:rsid w:val="00BE0112"/>
    <w:rsid w:val="00BE0225"/>
    <w:rsid w:val="00BE0D3C"/>
    <w:rsid w:val="00BE1F00"/>
    <w:rsid w:val="00BE1FB2"/>
    <w:rsid w:val="00BE20EE"/>
    <w:rsid w:val="00BE3DC0"/>
    <w:rsid w:val="00BE3F42"/>
    <w:rsid w:val="00BE41B0"/>
    <w:rsid w:val="00BE4305"/>
    <w:rsid w:val="00BE4431"/>
    <w:rsid w:val="00BE4481"/>
    <w:rsid w:val="00BE480A"/>
    <w:rsid w:val="00BE4C98"/>
    <w:rsid w:val="00BE6689"/>
    <w:rsid w:val="00BE6AB1"/>
    <w:rsid w:val="00BF0C17"/>
    <w:rsid w:val="00BF16FC"/>
    <w:rsid w:val="00BF28A8"/>
    <w:rsid w:val="00BF2F7B"/>
    <w:rsid w:val="00BF3552"/>
    <w:rsid w:val="00BF37AC"/>
    <w:rsid w:val="00BF4B23"/>
    <w:rsid w:val="00BF4E09"/>
    <w:rsid w:val="00BF5136"/>
    <w:rsid w:val="00BF5776"/>
    <w:rsid w:val="00BF647C"/>
    <w:rsid w:val="00BF74A4"/>
    <w:rsid w:val="00C0115B"/>
    <w:rsid w:val="00C01AE9"/>
    <w:rsid w:val="00C0209F"/>
    <w:rsid w:val="00C027CC"/>
    <w:rsid w:val="00C03781"/>
    <w:rsid w:val="00C04DC1"/>
    <w:rsid w:val="00C05BD9"/>
    <w:rsid w:val="00C06A11"/>
    <w:rsid w:val="00C070C8"/>
    <w:rsid w:val="00C1028D"/>
    <w:rsid w:val="00C10656"/>
    <w:rsid w:val="00C107C6"/>
    <w:rsid w:val="00C10A83"/>
    <w:rsid w:val="00C10FAF"/>
    <w:rsid w:val="00C11997"/>
    <w:rsid w:val="00C11DF3"/>
    <w:rsid w:val="00C12579"/>
    <w:rsid w:val="00C12B08"/>
    <w:rsid w:val="00C12C00"/>
    <w:rsid w:val="00C12CCF"/>
    <w:rsid w:val="00C1392E"/>
    <w:rsid w:val="00C13BEB"/>
    <w:rsid w:val="00C146F3"/>
    <w:rsid w:val="00C156AF"/>
    <w:rsid w:val="00C1584C"/>
    <w:rsid w:val="00C16185"/>
    <w:rsid w:val="00C164E2"/>
    <w:rsid w:val="00C16698"/>
    <w:rsid w:val="00C16CDB"/>
    <w:rsid w:val="00C16F8B"/>
    <w:rsid w:val="00C17EFC"/>
    <w:rsid w:val="00C17F57"/>
    <w:rsid w:val="00C2011F"/>
    <w:rsid w:val="00C20C3F"/>
    <w:rsid w:val="00C21361"/>
    <w:rsid w:val="00C23236"/>
    <w:rsid w:val="00C23785"/>
    <w:rsid w:val="00C24D55"/>
    <w:rsid w:val="00C2602B"/>
    <w:rsid w:val="00C27C38"/>
    <w:rsid w:val="00C30006"/>
    <w:rsid w:val="00C3036E"/>
    <w:rsid w:val="00C307A6"/>
    <w:rsid w:val="00C30C5B"/>
    <w:rsid w:val="00C30C6B"/>
    <w:rsid w:val="00C31936"/>
    <w:rsid w:val="00C31DEC"/>
    <w:rsid w:val="00C32C63"/>
    <w:rsid w:val="00C32E9A"/>
    <w:rsid w:val="00C3353C"/>
    <w:rsid w:val="00C341A2"/>
    <w:rsid w:val="00C351FE"/>
    <w:rsid w:val="00C3597D"/>
    <w:rsid w:val="00C36A0A"/>
    <w:rsid w:val="00C36BFE"/>
    <w:rsid w:val="00C37AC3"/>
    <w:rsid w:val="00C400C4"/>
    <w:rsid w:val="00C407B3"/>
    <w:rsid w:val="00C40ADF"/>
    <w:rsid w:val="00C4199B"/>
    <w:rsid w:val="00C41D35"/>
    <w:rsid w:val="00C428DC"/>
    <w:rsid w:val="00C432B8"/>
    <w:rsid w:val="00C4427D"/>
    <w:rsid w:val="00C44D76"/>
    <w:rsid w:val="00C44E6A"/>
    <w:rsid w:val="00C4557F"/>
    <w:rsid w:val="00C4623B"/>
    <w:rsid w:val="00C464DC"/>
    <w:rsid w:val="00C46570"/>
    <w:rsid w:val="00C46659"/>
    <w:rsid w:val="00C4691F"/>
    <w:rsid w:val="00C46DA3"/>
    <w:rsid w:val="00C50183"/>
    <w:rsid w:val="00C50191"/>
    <w:rsid w:val="00C50A52"/>
    <w:rsid w:val="00C51CAA"/>
    <w:rsid w:val="00C52BD3"/>
    <w:rsid w:val="00C540FC"/>
    <w:rsid w:val="00C54FDD"/>
    <w:rsid w:val="00C55921"/>
    <w:rsid w:val="00C5602D"/>
    <w:rsid w:val="00C60A19"/>
    <w:rsid w:val="00C60DE2"/>
    <w:rsid w:val="00C616BD"/>
    <w:rsid w:val="00C61F9D"/>
    <w:rsid w:val="00C624AE"/>
    <w:rsid w:val="00C62813"/>
    <w:rsid w:val="00C63337"/>
    <w:rsid w:val="00C63B03"/>
    <w:rsid w:val="00C64939"/>
    <w:rsid w:val="00C64C88"/>
    <w:rsid w:val="00C66DE4"/>
    <w:rsid w:val="00C671C0"/>
    <w:rsid w:val="00C672F2"/>
    <w:rsid w:val="00C70990"/>
    <w:rsid w:val="00C71593"/>
    <w:rsid w:val="00C71A40"/>
    <w:rsid w:val="00C71EEC"/>
    <w:rsid w:val="00C7219A"/>
    <w:rsid w:val="00C72895"/>
    <w:rsid w:val="00C73414"/>
    <w:rsid w:val="00C73AD0"/>
    <w:rsid w:val="00C73F2C"/>
    <w:rsid w:val="00C741C3"/>
    <w:rsid w:val="00C74583"/>
    <w:rsid w:val="00C748DD"/>
    <w:rsid w:val="00C77209"/>
    <w:rsid w:val="00C77611"/>
    <w:rsid w:val="00C77B92"/>
    <w:rsid w:val="00C77DAC"/>
    <w:rsid w:val="00C80F32"/>
    <w:rsid w:val="00C8160A"/>
    <w:rsid w:val="00C82852"/>
    <w:rsid w:val="00C82A88"/>
    <w:rsid w:val="00C82AEC"/>
    <w:rsid w:val="00C84709"/>
    <w:rsid w:val="00C8544C"/>
    <w:rsid w:val="00C85627"/>
    <w:rsid w:val="00C859BA"/>
    <w:rsid w:val="00C85B13"/>
    <w:rsid w:val="00C8711F"/>
    <w:rsid w:val="00C87724"/>
    <w:rsid w:val="00C878DC"/>
    <w:rsid w:val="00C902F4"/>
    <w:rsid w:val="00C903EB"/>
    <w:rsid w:val="00C9092B"/>
    <w:rsid w:val="00C9099E"/>
    <w:rsid w:val="00C91922"/>
    <w:rsid w:val="00C91DB3"/>
    <w:rsid w:val="00C93F63"/>
    <w:rsid w:val="00C94670"/>
    <w:rsid w:val="00C947F9"/>
    <w:rsid w:val="00C94962"/>
    <w:rsid w:val="00C956C4"/>
    <w:rsid w:val="00C95E11"/>
    <w:rsid w:val="00C96828"/>
    <w:rsid w:val="00C973EA"/>
    <w:rsid w:val="00CA0448"/>
    <w:rsid w:val="00CA0F01"/>
    <w:rsid w:val="00CA1AEA"/>
    <w:rsid w:val="00CA23D2"/>
    <w:rsid w:val="00CA2636"/>
    <w:rsid w:val="00CA43B6"/>
    <w:rsid w:val="00CA5179"/>
    <w:rsid w:val="00CA5A5F"/>
    <w:rsid w:val="00CA5FBA"/>
    <w:rsid w:val="00CA6529"/>
    <w:rsid w:val="00CA6DF6"/>
    <w:rsid w:val="00CA6FA6"/>
    <w:rsid w:val="00CA70DD"/>
    <w:rsid w:val="00CA7161"/>
    <w:rsid w:val="00CA761E"/>
    <w:rsid w:val="00CB0098"/>
    <w:rsid w:val="00CB19B9"/>
    <w:rsid w:val="00CB4123"/>
    <w:rsid w:val="00CB4AE3"/>
    <w:rsid w:val="00CB678C"/>
    <w:rsid w:val="00CB6DBE"/>
    <w:rsid w:val="00CB71E2"/>
    <w:rsid w:val="00CC25D6"/>
    <w:rsid w:val="00CC3528"/>
    <w:rsid w:val="00CC4A0B"/>
    <w:rsid w:val="00CC4FC4"/>
    <w:rsid w:val="00CC5BDB"/>
    <w:rsid w:val="00CC6359"/>
    <w:rsid w:val="00CD0238"/>
    <w:rsid w:val="00CD030F"/>
    <w:rsid w:val="00CD1652"/>
    <w:rsid w:val="00CD1771"/>
    <w:rsid w:val="00CD1BFE"/>
    <w:rsid w:val="00CD203C"/>
    <w:rsid w:val="00CD2113"/>
    <w:rsid w:val="00CD2886"/>
    <w:rsid w:val="00CD358F"/>
    <w:rsid w:val="00CD695D"/>
    <w:rsid w:val="00CD6E2D"/>
    <w:rsid w:val="00CD6F7F"/>
    <w:rsid w:val="00CD78D2"/>
    <w:rsid w:val="00CE0C49"/>
    <w:rsid w:val="00CE0F94"/>
    <w:rsid w:val="00CE1789"/>
    <w:rsid w:val="00CE36C1"/>
    <w:rsid w:val="00CE3C66"/>
    <w:rsid w:val="00CE4719"/>
    <w:rsid w:val="00CE6E6D"/>
    <w:rsid w:val="00CE732C"/>
    <w:rsid w:val="00CF000E"/>
    <w:rsid w:val="00CF0AB3"/>
    <w:rsid w:val="00CF0BB1"/>
    <w:rsid w:val="00CF1206"/>
    <w:rsid w:val="00CF19C9"/>
    <w:rsid w:val="00CF1B3D"/>
    <w:rsid w:val="00CF1F26"/>
    <w:rsid w:val="00CF31EC"/>
    <w:rsid w:val="00CF35ED"/>
    <w:rsid w:val="00CF414B"/>
    <w:rsid w:val="00CF5201"/>
    <w:rsid w:val="00CF5B3B"/>
    <w:rsid w:val="00D003C7"/>
    <w:rsid w:val="00D00B5C"/>
    <w:rsid w:val="00D010E7"/>
    <w:rsid w:val="00D01F4E"/>
    <w:rsid w:val="00D02477"/>
    <w:rsid w:val="00D0255C"/>
    <w:rsid w:val="00D02F28"/>
    <w:rsid w:val="00D03807"/>
    <w:rsid w:val="00D04652"/>
    <w:rsid w:val="00D0471A"/>
    <w:rsid w:val="00D04AF6"/>
    <w:rsid w:val="00D0514E"/>
    <w:rsid w:val="00D0561A"/>
    <w:rsid w:val="00D05C8F"/>
    <w:rsid w:val="00D06360"/>
    <w:rsid w:val="00D06A76"/>
    <w:rsid w:val="00D1016C"/>
    <w:rsid w:val="00D1157C"/>
    <w:rsid w:val="00D11580"/>
    <w:rsid w:val="00D126E7"/>
    <w:rsid w:val="00D132AB"/>
    <w:rsid w:val="00D1409B"/>
    <w:rsid w:val="00D14287"/>
    <w:rsid w:val="00D14C93"/>
    <w:rsid w:val="00D15ACC"/>
    <w:rsid w:val="00D163F1"/>
    <w:rsid w:val="00D16860"/>
    <w:rsid w:val="00D17812"/>
    <w:rsid w:val="00D20BC8"/>
    <w:rsid w:val="00D20F5D"/>
    <w:rsid w:val="00D21819"/>
    <w:rsid w:val="00D21AA2"/>
    <w:rsid w:val="00D21F32"/>
    <w:rsid w:val="00D2206F"/>
    <w:rsid w:val="00D2234B"/>
    <w:rsid w:val="00D23E0D"/>
    <w:rsid w:val="00D24787"/>
    <w:rsid w:val="00D24AFF"/>
    <w:rsid w:val="00D25760"/>
    <w:rsid w:val="00D260B1"/>
    <w:rsid w:val="00D26638"/>
    <w:rsid w:val="00D273FA"/>
    <w:rsid w:val="00D277D0"/>
    <w:rsid w:val="00D3062D"/>
    <w:rsid w:val="00D30AD7"/>
    <w:rsid w:val="00D312CD"/>
    <w:rsid w:val="00D3151F"/>
    <w:rsid w:val="00D31680"/>
    <w:rsid w:val="00D331D7"/>
    <w:rsid w:val="00D332DE"/>
    <w:rsid w:val="00D35356"/>
    <w:rsid w:val="00D35824"/>
    <w:rsid w:val="00D35A4D"/>
    <w:rsid w:val="00D36BE8"/>
    <w:rsid w:val="00D370CB"/>
    <w:rsid w:val="00D40A1B"/>
    <w:rsid w:val="00D40FFB"/>
    <w:rsid w:val="00D41247"/>
    <w:rsid w:val="00D425B7"/>
    <w:rsid w:val="00D42C9C"/>
    <w:rsid w:val="00D43480"/>
    <w:rsid w:val="00D44DA3"/>
    <w:rsid w:val="00D4557B"/>
    <w:rsid w:val="00D45990"/>
    <w:rsid w:val="00D45D6D"/>
    <w:rsid w:val="00D47CB7"/>
    <w:rsid w:val="00D51F7C"/>
    <w:rsid w:val="00D52077"/>
    <w:rsid w:val="00D52C3E"/>
    <w:rsid w:val="00D52D36"/>
    <w:rsid w:val="00D531A8"/>
    <w:rsid w:val="00D54057"/>
    <w:rsid w:val="00D54064"/>
    <w:rsid w:val="00D540EC"/>
    <w:rsid w:val="00D54544"/>
    <w:rsid w:val="00D54B96"/>
    <w:rsid w:val="00D5506E"/>
    <w:rsid w:val="00D577A1"/>
    <w:rsid w:val="00D605F0"/>
    <w:rsid w:val="00D60FF7"/>
    <w:rsid w:val="00D619DC"/>
    <w:rsid w:val="00D61BD5"/>
    <w:rsid w:val="00D61C62"/>
    <w:rsid w:val="00D624BE"/>
    <w:rsid w:val="00D62D78"/>
    <w:rsid w:val="00D64586"/>
    <w:rsid w:val="00D645C0"/>
    <w:rsid w:val="00D64D69"/>
    <w:rsid w:val="00D65060"/>
    <w:rsid w:val="00D656F9"/>
    <w:rsid w:val="00D664D7"/>
    <w:rsid w:val="00D672E3"/>
    <w:rsid w:val="00D6751D"/>
    <w:rsid w:val="00D676C7"/>
    <w:rsid w:val="00D67764"/>
    <w:rsid w:val="00D712A5"/>
    <w:rsid w:val="00D71C42"/>
    <w:rsid w:val="00D72B91"/>
    <w:rsid w:val="00D72D64"/>
    <w:rsid w:val="00D73351"/>
    <w:rsid w:val="00D73B51"/>
    <w:rsid w:val="00D73D97"/>
    <w:rsid w:val="00D73EF7"/>
    <w:rsid w:val="00D7424D"/>
    <w:rsid w:val="00D7431A"/>
    <w:rsid w:val="00D75072"/>
    <w:rsid w:val="00D75099"/>
    <w:rsid w:val="00D76539"/>
    <w:rsid w:val="00D77D8B"/>
    <w:rsid w:val="00D8156D"/>
    <w:rsid w:val="00D8301C"/>
    <w:rsid w:val="00D83443"/>
    <w:rsid w:val="00D841FE"/>
    <w:rsid w:val="00D84C6F"/>
    <w:rsid w:val="00D85C90"/>
    <w:rsid w:val="00D85FDF"/>
    <w:rsid w:val="00D86A7B"/>
    <w:rsid w:val="00D916B8"/>
    <w:rsid w:val="00D91CC7"/>
    <w:rsid w:val="00D93D92"/>
    <w:rsid w:val="00D94D02"/>
    <w:rsid w:val="00D94E26"/>
    <w:rsid w:val="00D94F5C"/>
    <w:rsid w:val="00D95F77"/>
    <w:rsid w:val="00D96090"/>
    <w:rsid w:val="00D9687E"/>
    <w:rsid w:val="00DA07D4"/>
    <w:rsid w:val="00DA1C90"/>
    <w:rsid w:val="00DA2E1B"/>
    <w:rsid w:val="00DA354B"/>
    <w:rsid w:val="00DB165A"/>
    <w:rsid w:val="00DB17E0"/>
    <w:rsid w:val="00DB22A4"/>
    <w:rsid w:val="00DB2CC4"/>
    <w:rsid w:val="00DB36B2"/>
    <w:rsid w:val="00DB38F1"/>
    <w:rsid w:val="00DB47AE"/>
    <w:rsid w:val="00DB5431"/>
    <w:rsid w:val="00DB60E1"/>
    <w:rsid w:val="00DB7194"/>
    <w:rsid w:val="00DB7E39"/>
    <w:rsid w:val="00DC0540"/>
    <w:rsid w:val="00DC0B5B"/>
    <w:rsid w:val="00DC155A"/>
    <w:rsid w:val="00DC1825"/>
    <w:rsid w:val="00DC21C8"/>
    <w:rsid w:val="00DC24F8"/>
    <w:rsid w:val="00DC2A80"/>
    <w:rsid w:val="00DC341C"/>
    <w:rsid w:val="00DC45C1"/>
    <w:rsid w:val="00DC4BB9"/>
    <w:rsid w:val="00DC5031"/>
    <w:rsid w:val="00DC575C"/>
    <w:rsid w:val="00DC710A"/>
    <w:rsid w:val="00DC7981"/>
    <w:rsid w:val="00DC79F1"/>
    <w:rsid w:val="00DC7ADF"/>
    <w:rsid w:val="00DD26EC"/>
    <w:rsid w:val="00DD3DB1"/>
    <w:rsid w:val="00DD3FE1"/>
    <w:rsid w:val="00DD47EC"/>
    <w:rsid w:val="00DD5891"/>
    <w:rsid w:val="00DD6209"/>
    <w:rsid w:val="00DD7203"/>
    <w:rsid w:val="00DD7293"/>
    <w:rsid w:val="00DD7C02"/>
    <w:rsid w:val="00DE0BB8"/>
    <w:rsid w:val="00DE0D3C"/>
    <w:rsid w:val="00DE2726"/>
    <w:rsid w:val="00DE3E1E"/>
    <w:rsid w:val="00DE5727"/>
    <w:rsid w:val="00DE5F22"/>
    <w:rsid w:val="00DE6326"/>
    <w:rsid w:val="00DE7238"/>
    <w:rsid w:val="00DE798B"/>
    <w:rsid w:val="00DE7ADE"/>
    <w:rsid w:val="00DE7F50"/>
    <w:rsid w:val="00DF0E53"/>
    <w:rsid w:val="00DF0FDA"/>
    <w:rsid w:val="00DF1661"/>
    <w:rsid w:val="00DF2A6C"/>
    <w:rsid w:val="00DF3BB9"/>
    <w:rsid w:val="00DF3F10"/>
    <w:rsid w:val="00DF413D"/>
    <w:rsid w:val="00DF6E80"/>
    <w:rsid w:val="00E00A39"/>
    <w:rsid w:val="00E01284"/>
    <w:rsid w:val="00E01381"/>
    <w:rsid w:val="00E026CC"/>
    <w:rsid w:val="00E02762"/>
    <w:rsid w:val="00E02876"/>
    <w:rsid w:val="00E0364F"/>
    <w:rsid w:val="00E03C45"/>
    <w:rsid w:val="00E04F4B"/>
    <w:rsid w:val="00E0517E"/>
    <w:rsid w:val="00E0681E"/>
    <w:rsid w:val="00E07A1C"/>
    <w:rsid w:val="00E07A46"/>
    <w:rsid w:val="00E07C83"/>
    <w:rsid w:val="00E125FA"/>
    <w:rsid w:val="00E141F4"/>
    <w:rsid w:val="00E14704"/>
    <w:rsid w:val="00E14BFD"/>
    <w:rsid w:val="00E1576F"/>
    <w:rsid w:val="00E15CB7"/>
    <w:rsid w:val="00E15E4C"/>
    <w:rsid w:val="00E16F04"/>
    <w:rsid w:val="00E16F85"/>
    <w:rsid w:val="00E171E4"/>
    <w:rsid w:val="00E20A23"/>
    <w:rsid w:val="00E21208"/>
    <w:rsid w:val="00E22636"/>
    <w:rsid w:val="00E2280C"/>
    <w:rsid w:val="00E22BFC"/>
    <w:rsid w:val="00E22D2B"/>
    <w:rsid w:val="00E23218"/>
    <w:rsid w:val="00E23BB9"/>
    <w:rsid w:val="00E241EC"/>
    <w:rsid w:val="00E247A9"/>
    <w:rsid w:val="00E24D9B"/>
    <w:rsid w:val="00E24DAB"/>
    <w:rsid w:val="00E25BFA"/>
    <w:rsid w:val="00E27125"/>
    <w:rsid w:val="00E30028"/>
    <w:rsid w:val="00E30B82"/>
    <w:rsid w:val="00E3132E"/>
    <w:rsid w:val="00E32874"/>
    <w:rsid w:val="00E335E6"/>
    <w:rsid w:val="00E35E96"/>
    <w:rsid w:val="00E37CF0"/>
    <w:rsid w:val="00E40247"/>
    <w:rsid w:val="00E402D2"/>
    <w:rsid w:val="00E41565"/>
    <w:rsid w:val="00E41FB6"/>
    <w:rsid w:val="00E42F20"/>
    <w:rsid w:val="00E4363A"/>
    <w:rsid w:val="00E45174"/>
    <w:rsid w:val="00E452B2"/>
    <w:rsid w:val="00E45360"/>
    <w:rsid w:val="00E45487"/>
    <w:rsid w:val="00E45BBC"/>
    <w:rsid w:val="00E45C1A"/>
    <w:rsid w:val="00E45CD4"/>
    <w:rsid w:val="00E4611E"/>
    <w:rsid w:val="00E46B11"/>
    <w:rsid w:val="00E47868"/>
    <w:rsid w:val="00E47EF0"/>
    <w:rsid w:val="00E47FDE"/>
    <w:rsid w:val="00E502C8"/>
    <w:rsid w:val="00E5155E"/>
    <w:rsid w:val="00E528EE"/>
    <w:rsid w:val="00E53519"/>
    <w:rsid w:val="00E53801"/>
    <w:rsid w:val="00E539B8"/>
    <w:rsid w:val="00E5591F"/>
    <w:rsid w:val="00E60B5C"/>
    <w:rsid w:val="00E6116B"/>
    <w:rsid w:val="00E61183"/>
    <w:rsid w:val="00E62D79"/>
    <w:rsid w:val="00E6334E"/>
    <w:rsid w:val="00E641EF"/>
    <w:rsid w:val="00E65152"/>
    <w:rsid w:val="00E66EDC"/>
    <w:rsid w:val="00E67943"/>
    <w:rsid w:val="00E70450"/>
    <w:rsid w:val="00E7071D"/>
    <w:rsid w:val="00E707A9"/>
    <w:rsid w:val="00E7112F"/>
    <w:rsid w:val="00E71812"/>
    <w:rsid w:val="00E71B4D"/>
    <w:rsid w:val="00E72350"/>
    <w:rsid w:val="00E72451"/>
    <w:rsid w:val="00E72B54"/>
    <w:rsid w:val="00E72FE3"/>
    <w:rsid w:val="00E731F7"/>
    <w:rsid w:val="00E739F7"/>
    <w:rsid w:val="00E746E8"/>
    <w:rsid w:val="00E74E92"/>
    <w:rsid w:val="00E7552A"/>
    <w:rsid w:val="00E75567"/>
    <w:rsid w:val="00E76794"/>
    <w:rsid w:val="00E77A01"/>
    <w:rsid w:val="00E77E72"/>
    <w:rsid w:val="00E801EF"/>
    <w:rsid w:val="00E81417"/>
    <w:rsid w:val="00E81607"/>
    <w:rsid w:val="00E82386"/>
    <w:rsid w:val="00E82C68"/>
    <w:rsid w:val="00E82CC5"/>
    <w:rsid w:val="00E8389B"/>
    <w:rsid w:val="00E83C6B"/>
    <w:rsid w:val="00E83F45"/>
    <w:rsid w:val="00E844C4"/>
    <w:rsid w:val="00E867B6"/>
    <w:rsid w:val="00E90BC6"/>
    <w:rsid w:val="00E90F24"/>
    <w:rsid w:val="00E91524"/>
    <w:rsid w:val="00E92B68"/>
    <w:rsid w:val="00E9319E"/>
    <w:rsid w:val="00E940D8"/>
    <w:rsid w:val="00E9411E"/>
    <w:rsid w:val="00E95302"/>
    <w:rsid w:val="00E955E7"/>
    <w:rsid w:val="00E9665A"/>
    <w:rsid w:val="00EA0423"/>
    <w:rsid w:val="00EA0CFF"/>
    <w:rsid w:val="00EA0D92"/>
    <w:rsid w:val="00EA0DE7"/>
    <w:rsid w:val="00EA1155"/>
    <w:rsid w:val="00EA1C44"/>
    <w:rsid w:val="00EA1D31"/>
    <w:rsid w:val="00EA2F73"/>
    <w:rsid w:val="00EA3661"/>
    <w:rsid w:val="00EA3F0E"/>
    <w:rsid w:val="00EA51DB"/>
    <w:rsid w:val="00EA5EBF"/>
    <w:rsid w:val="00EA7B41"/>
    <w:rsid w:val="00EB0997"/>
    <w:rsid w:val="00EB09DC"/>
    <w:rsid w:val="00EB2993"/>
    <w:rsid w:val="00EB31BA"/>
    <w:rsid w:val="00EB3AE5"/>
    <w:rsid w:val="00EB4069"/>
    <w:rsid w:val="00EB4A82"/>
    <w:rsid w:val="00EB5114"/>
    <w:rsid w:val="00EB54BA"/>
    <w:rsid w:val="00EB59D4"/>
    <w:rsid w:val="00EB6441"/>
    <w:rsid w:val="00EB6914"/>
    <w:rsid w:val="00EC1110"/>
    <w:rsid w:val="00EC188F"/>
    <w:rsid w:val="00EC1F0A"/>
    <w:rsid w:val="00EC25E2"/>
    <w:rsid w:val="00EC369A"/>
    <w:rsid w:val="00EC4A13"/>
    <w:rsid w:val="00EC5C32"/>
    <w:rsid w:val="00EC65C3"/>
    <w:rsid w:val="00EC7172"/>
    <w:rsid w:val="00ED0197"/>
    <w:rsid w:val="00ED183F"/>
    <w:rsid w:val="00ED1F23"/>
    <w:rsid w:val="00ED2ADA"/>
    <w:rsid w:val="00ED2EA7"/>
    <w:rsid w:val="00ED327F"/>
    <w:rsid w:val="00ED3DD6"/>
    <w:rsid w:val="00ED48ED"/>
    <w:rsid w:val="00ED5571"/>
    <w:rsid w:val="00ED5ABA"/>
    <w:rsid w:val="00ED5FD2"/>
    <w:rsid w:val="00ED68FB"/>
    <w:rsid w:val="00ED6D7C"/>
    <w:rsid w:val="00ED782E"/>
    <w:rsid w:val="00EE1688"/>
    <w:rsid w:val="00EE1993"/>
    <w:rsid w:val="00EE1C22"/>
    <w:rsid w:val="00EE1D03"/>
    <w:rsid w:val="00EE1E51"/>
    <w:rsid w:val="00EE2B8C"/>
    <w:rsid w:val="00EE4D09"/>
    <w:rsid w:val="00EE51F5"/>
    <w:rsid w:val="00EE5A24"/>
    <w:rsid w:val="00EE6FCD"/>
    <w:rsid w:val="00EE75F6"/>
    <w:rsid w:val="00EF2252"/>
    <w:rsid w:val="00EF4084"/>
    <w:rsid w:val="00EF439D"/>
    <w:rsid w:val="00EF49CB"/>
    <w:rsid w:val="00EF4A42"/>
    <w:rsid w:val="00EF4D1A"/>
    <w:rsid w:val="00EF582F"/>
    <w:rsid w:val="00EF58C0"/>
    <w:rsid w:val="00EF59B4"/>
    <w:rsid w:val="00EF59D1"/>
    <w:rsid w:val="00EF5B34"/>
    <w:rsid w:val="00EF61FF"/>
    <w:rsid w:val="00EF6AC6"/>
    <w:rsid w:val="00EF728F"/>
    <w:rsid w:val="00F00722"/>
    <w:rsid w:val="00F014B8"/>
    <w:rsid w:val="00F01FEE"/>
    <w:rsid w:val="00F03B7A"/>
    <w:rsid w:val="00F03DAE"/>
    <w:rsid w:val="00F05547"/>
    <w:rsid w:val="00F05B54"/>
    <w:rsid w:val="00F071D4"/>
    <w:rsid w:val="00F076C8"/>
    <w:rsid w:val="00F07770"/>
    <w:rsid w:val="00F07AC2"/>
    <w:rsid w:val="00F07F56"/>
    <w:rsid w:val="00F10BD8"/>
    <w:rsid w:val="00F10CA9"/>
    <w:rsid w:val="00F10E11"/>
    <w:rsid w:val="00F11257"/>
    <w:rsid w:val="00F12697"/>
    <w:rsid w:val="00F12FAF"/>
    <w:rsid w:val="00F14507"/>
    <w:rsid w:val="00F14DBB"/>
    <w:rsid w:val="00F1538B"/>
    <w:rsid w:val="00F17C06"/>
    <w:rsid w:val="00F17C94"/>
    <w:rsid w:val="00F2065A"/>
    <w:rsid w:val="00F2241D"/>
    <w:rsid w:val="00F232C3"/>
    <w:rsid w:val="00F232EB"/>
    <w:rsid w:val="00F23675"/>
    <w:rsid w:val="00F23F07"/>
    <w:rsid w:val="00F23FB2"/>
    <w:rsid w:val="00F251E7"/>
    <w:rsid w:val="00F2530E"/>
    <w:rsid w:val="00F26696"/>
    <w:rsid w:val="00F30688"/>
    <w:rsid w:val="00F30B3B"/>
    <w:rsid w:val="00F3104C"/>
    <w:rsid w:val="00F336CA"/>
    <w:rsid w:val="00F346C7"/>
    <w:rsid w:val="00F3526A"/>
    <w:rsid w:val="00F35A35"/>
    <w:rsid w:val="00F360AA"/>
    <w:rsid w:val="00F3661A"/>
    <w:rsid w:val="00F36686"/>
    <w:rsid w:val="00F3695E"/>
    <w:rsid w:val="00F36B74"/>
    <w:rsid w:val="00F375E2"/>
    <w:rsid w:val="00F40FDA"/>
    <w:rsid w:val="00F42426"/>
    <w:rsid w:val="00F435BA"/>
    <w:rsid w:val="00F437EA"/>
    <w:rsid w:val="00F43A61"/>
    <w:rsid w:val="00F44A62"/>
    <w:rsid w:val="00F45609"/>
    <w:rsid w:val="00F460E6"/>
    <w:rsid w:val="00F51892"/>
    <w:rsid w:val="00F51F9B"/>
    <w:rsid w:val="00F52290"/>
    <w:rsid w:val="00F52FB5"/>
    <w:rsid w:val="00F53B36"/>
    <w:rsid w:val="00F54A58"/>
    <w:rsid w:val="00F552E8"/>
    <w:rsid w:val="00F55C9B"/>
    <w:rsid w:val="00F5763A"/>
    <w:rsid w:val="00F579D4"/>
    <w:rsid w:val="00F57A61"/>
    <w:rsid w:val="00F57B48"/>
    <w:rsid w:val="00F61547"/>
    <w:rsid w:val="00F62F68"/>
    <w:rsid w:val="00F637D2"/>
    <w:rsid w:val="00F63EB0"/>
    <w:rsid w:val="00F642B2"/>
    <w:rsid w:val="00F644F9"/>
    <w:rsid w:val="00F64D12"/>
    <w:rsid w:val="00F655E3"/>
    <w:rsid w:val="00F6561F"/>
    <w:rsid w:val="00F65C4C"/>
    <w:rsid w:val="00F66508"/>
    <w:rsid w:val="00F676DD"/>
    <w:rsid w:val="00F70506"/>
    <w:rsid w:val="00F70999"/>
    <w:rsid w:val="00F71797"/>
    <w:rsid w:val="00F72284"/>
    <w:rsid w:val="00F722B7"/>
    <w:rsid w:val="00F72D75"/>
    <w:rsid w:val="00F730B7"/>
    <w:rsid w:val="00F73D31"/>
    <w:rsid w:val="00F759C2"/>
    <w:rsid w:val="00F75C0F"/>
    <w:rsid w:val="00F768BE"/>
    <w:rsid w:val="00F768E9"/>
    <w:rsid w:val="00F77714"/>
    <w:rsid w:val="00F804E2"/>
    <w:rsid w:val="00F8058C"/>
    <w:rsid w:val="00F80DBD"/>
    <w:rsid w:val="00F80F09"/>
    <w:rsid w:val="00F81F3C"/>
    <w:rsid w:val="00F82106"/>
    <w:rsid w:val="00F82115"/>
    <w:rsid w:val="00F82379"/>
    <w:rsid w:val="00F8239A"/>
    <w:rsid w:val="00F82D45"/>
    <w:rsid w:val="00F83D51"/>
    <w:rsid w:val="00F84210"/>
    <w:rsid w:val="00F84B8E"/>
    <w:rsid w:val="00F85821"/>
    <w:rsid w:val="00F86FD3"/>
    <w:rsid w:val="00F873B3"/>
    <w:rsid w:val="00F9067B"/>
    <w:rsid w:val="00F91752"/>
    <w:rsid w:val="00F91EAC"/>
    <w:rsid w:val="00F9281F"/>
    <w:rsid w:val="00F95DAB"/>
    <w:rsid w:val="00F96BB0"/>
    <w:rsid w:val="00F96CA0"/>
    <w:rsid w:val="00FA0738"/>
    <w:rsid w:val="00FA2827"/>
    <w:rsid w:val="00FA2BA0"/>
    <w:rsid w:val="00FA2C84"/>
    <w:rsid w:val="00FA34AD"/>
    <w:rsid w:val="00FA3704"/>
    <w:rsid w:val="00FA5147"/>
    <w:rsid w:val="00FA57F9"/>
    <w:rsid w:val="00FA6852"/>
    <w:rsid w:val="00FA6D75"/>
    <w:rsid w:val="00FB1621"/>
    <w:rsid w:val="00FB18A0"/>
    <w:rsid w:val="00FB24A5"/>
    <w:rsid w:val="00FB2898"/>
    <w:rsid w:val="00FB2FF8"/>
    <w:rsid w:val="00FB587C"/>
    <w:rsid w:val="00FB67E0"/>
    <w:rsid w:val="00FB6F3F"/>
    <w:rsid w:val="00FB7F53"/>
    <w:rsid w:val="00FC0383"/>
    <w:rsid w:val="00FC06D8"/>
    <w:rsid w:val="00FC0B95"/>
    <w:rsid w:val="00FC0C76"/>
    <w:rsid w:val="00FC1441"/>
    <w:rsid w:val="00FC211B"/>
    <w:rsid w:val="00FC4950"/>
    <w:rsid w:val="00FC70BA"/>
    <w:rsid w:val="00FC752C"/>
    <w:rsid w:val="00FD0618"/>
    <w:rsid w:val="00FD0D7E"/>
    <w:rsid w:val="00FD1076"/>
    <w:rsid w:val="00FD1097"/>
    <w:rsid w:val="00FD201D"/>
    <w:rsid w:val="00FD39F7"/>
    <w:rsid w:val="00FD3F3C"/>
    <w:rsid w:val="00FD42D8"/>
    <w:rsid w:val="00FD5BFC"/>
    <w:rsid w:val="00FD620C"/>
    <w:rsid w:val="00FD699C"/>
    <w:rsid w:val="00FD755F"/>
    <w:rsid w:val="00FE0375"/>
    <w:rsid w:val="00FE03A6"/>
    <w:rsid w:val="00FE05BB"/>
    <w:rsid w:val="00FE1871"/>
    <w:rsid w:val="00FE1CA3"/>
    <w:rsid w:val="00FE1D77"/>
    <w:rsid w:val="00FE2130"/>
    <w:rsid w:val="00FE2B0C"/>
    <w:rsid w:val="00FE307F"/>
    <w:rsid w:val="00FE31C6"/>
    <w:rsid w:val="00FE42F0"/>
    <w:rsid w:val="00FF0026"/>
    <w:rsid w:val="00FF1CFF"/>
    <w:rsid w:val="00FF2470"/>
    <w:rsid w:val="00FF4937"/>
    <w:rsid w:val="00FF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579E3E"/>
  <w15:docId w15:val="{60E712AD-B5B8-4354-94B9-7A345702E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D5777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qFormat/>
    <w:rsid w:val="007801FB"/>
    <w:pPr>
      <w:keepNext/>
      <w:overflowPunct w:val="0"/>
      <w:autoSpaceDE w:val="0"/>
      <w:autoSpaceDN w:val="0"/>
      <w:adjustRightInd w:val="0"/>
      <w:spacing w:before="60" w:after="60" w:line="240" w:lineRule="auto"/>
      <w:textAlignment w:val="baseline"/>
      <w:outlineLvl w:val="0"/>
    </w:pPr>
    <w:rPr>
      <w:rFonts w:ascii="Arial" w:eastAsia="Times New Roman" w:hAnsi="Arial" w:cs="Arial"/>
      <w:b/>
      <w:bCs/>
      <w:caps/>
      <w:kern w:val="32"/>
      <w:sz w:val="24"/>
      <w:szCs w:val="32"/>
      <w:lang w:val="en-AU"/>
    </w:rPr>
  </w:style>
  <w:style w:type="paragraph" w:styleId="Heading2">
    <w:name w:val="heading 2"/>
    <w:basedOn w:val="Normal"/>
    <w:next w:val="Normal"/>
    <w:link w:val="Heading2Char"/>
    <w:qFormat/>
    <w:rsid w:val="000439D4"/>
    <w:pPr>
      <w:keepNext/>
      <w:overflowPunct w:val="0"/>
      <w:autoSpaceDE w:val="0"/>
      <w:autoSpaceDN w:val="0"/>
      <w:adjustRightInd w:val="0"/>
      <w:spacing w:before="60" w:afterLines="60" w:after="144" w:line="240" w:lineRule="auto"/>
      <w:textAlignment w:val="baseline"/>
      <w:outlineLvl w:val="1"/>
    </w:pPr>
    <w:rPr>
      <w:rFonts w:ascii="Arial" w:eastAsia="Times New Roman" w:hAnsi="Arial" w:cs="Arial"/>
      <w:b/>
      <w:bCs/>
      <w:iCs/>
      <w:caps/>
      <w:color w:val="0000FF"/>
      <w:sz w:val="20"/>
      <w:szCs w:val="28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verTitle">
    <w:name w:val="Cover Title"/>
    <w:basedOn w:val="Normal"/>
    <w:rsid w:val="00324D4D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Arial" w:eastAsia="Times New Roman" w:hAnsi="Arial" w:cs="Times New Roman"/>
      <w:b/>
      <w:caps/>
      <w:sz w:val="36"/>
      <w:szCs w:val="20"/>
      <w:lang w:val="en-AU"/>
    </w:rPr>
  </w:style>
  <w:style w:type="paragraph" w:styleId="Header">
    <w:name w:val="header"/>
    <w:basedOn w:val="Normal"/>
    <w:link w:val="HeaderChar"/>
    <w:rsid w:val="00324D4D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eastAsia="Times New Roman" w:hAnsi="Arial" w:cs="Times New Roman"/>
      <w:sz w:val="20"/>
      <w:szCs w:val="20"/>
      <w:lang w:val="en-AU"/>
    </w:rPr>
  </w:style>
  <w:style w:type="paragraph" w:styleId="Footer">
    <w:name w:val="footer"/>
    <w:basedOn w:val="Normal"/>
    <w:link w:val="FooterChar"/>
    <w:rsid w:val="00324D4D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eastAsia="Times New Roman" w:hAnsi="Arial" w:cs="Times New Roman"/>
      <w:sz w:val="20"/>
      <w:szCs w:val="20"/>
      <w:lang w:val="en-AU"/>
    </w:rPr>
  </w:style>
  <w:style w:type="character" w:styleId="PageNumber">
    <w:name w:val="page number"/>
    <w:basedOn w:val="DefaultParagraphFont"/>
    <w:rsid w:val="00324D4D"/>
  </w:style>
  <w:style w:type="paragraph" w:styleId="Subtitle">
    <w:name w:val="Subtitle"/>
    <w:basedOn w:val="Normal"/>
    <w:qFormat/>
    <w:rsid w:val="00324D4D"/>
    <w:pPr>
      <w:overflowPunct w:val="0"/>
      <w:autoSpaceDE w:val="0"/>
      <w:autoSpaceDN w:val="0"/>
      <w:adjustRightInd w:val="0"/>
      <w:spacing w:before="360" w:after="120" w:line="240" w:lineRule="auto"/>
      <w:textAlignment w:val="baseline"/>
    </w:pPr>
    <w:rPr>
      <w:rFonts w:ascii="Arial" w:eastAsia="Times New Roman" w:hAnsi="Arial" w:cs="Times New Roman"/>
      <w:b/>
      <w:caps/>
      <w:sz w:val="20"/>
      <w:szCs w:val="20"/>
      <w:lang w:val="en-AU"/>
    </w:rPr>
  </w:style>
  <w:style w:type="paragraph" w:customStyle="1" w:styleId="TableFont">
    <w:name w:val="Table Font"/>
    <w:basedOn w:val="Normal"/>
    <w:rsid w:val="00324D4D"/>
    <w:pPr>
      <w:overflowPunct w:val="0"/>
      <w:autoSpaceDE w:val="0"/>
      <w:autoSpaceDN w:val="0"/>
      <w:adjustRightInd w:val="0"/>
      <w:spacing w:before="60" w:after="60" w:line="240" w:lineRule="auto"/>
      <w:textAlignment w:val="baseline"/>
    </w:pPr>
    <w:rPr>
      <w:rFonts w:ascii="Arial" w:eastAsia="Times New Roman" w:hAnsi="Arial" w:cs="Times New Roman"/>
      <w:sz w:val="20"/>
      <w:szCs w:val="20"/>
      <w:lang w:val="en-AU"/>
    </w:rPr>
  </w:style>
  <w:style w:type="paragraph" w:customStyle="1" w:styleId="TableHeading">
    <w:name w:val="Table Heading"/>
    <w:basedOn w:val="Normal"/>
    <w:rsid w:val="00324D4D"/>
    <w:pPr>
      <w:overflowPunct w:val="0"/>
      <w:autoSpaceDE w:val="0"/>
      <w:autoSpaceDN w:val="0"/>
      <w:adjustRightInd w:val="0"/>
      <w:spacing w:before="60" w:after="60" w:line="240" w:lineRule="auto"/>
      <w:textAlignment w:val="baseline"/>
    </w:pPr>
    <w:rPr>
      <w:rFonts w:ascii="Arial" w:eastAsia="Times New Roman" w:hAnsi="Arial" w:cs="Times New Roman"/>
      <w:b/>
      <w:smallCaps/>
      <w:sz w:val="20"/>
      <w:szCs w:val="20"/>
      <w:lang w:val="en-AU"/>
    </w:rPr>
  </w:style>
  <w:style w:type="paragraph" w:customStyle="1" w:styleId="Filename">
    <w:name w:val="Filename"/>
    <w:basedOn w:val="CoverTitle"/>
    <w:rsid w:val="00324D4D"/>
    <w:pPr>
      <w:jc w:val="left"/>
    </w:pPr>
    <w:rPr>
      <w:b w:val="0"/>
      <w:caps w:val="0"/>
      <w:sz w:val="20"/>
      <w:lang w:val="en-GB"/>
    </w:rPr>
  </w:style>
  <w:style w:type="paragraph" w:customStyle="1" w:styleId="FootText">
    <w:name w:val="Foot Text"/>
    <w:basedOn w:val="Filename"/>
    <w:rsid w:val="00984EB7"/>
    <w:pPr>
      <w:tabs>
        <w:tab w:val="right" w:pos="9360"/>
      </w:tabs>
      <w:spacing w:after="0"/>
    </w:pPr>
    <w:rPr>
      <w:noProof/>
    </w:rPr>
  </w:style>
  <w:style w:type="character" w:customStyle="1" w:styleId="Heading1Char">
    <w:name w:val="Heading 1 Char"/>
    <w:link w:val="Heading1"/>
    <w:rsid w:val="007801FB"/>
    <w:rPr>
      <w:rFonts w:ascii="Arial" w:hAnsi="Arial" w:cs="Arial"/>
      <w:b/>
      <w:bCs/>
      <w:caps/>
      <w:kern w:val="32"/>
      <w:sz w:val="24"/>
      <w:szCs w:val="32"/>
      <w:lang w:val="en-AU"/>
    </w:rPr>
  </w:style>
  <w:style w:type="paragraph" w:styleId="TOC1">
    <w:name w:val="toc 1"/>
    <w:basedOn w:val="Normal"/>
    <w:next w:val="Normal"/>
    <w:autoRedefine/>
    <w:uiPriority w:val="39"/>
    <w:rsid w:val="00A56DB8"/>
    <w:pPr>
      <w:tabs>
        <w:tab w:val="left" w:pos="426"/>
        <w:tab w:val="right" w:leader="dot" w:pos="8299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 Unicode MS" w:eastAsia="Arial Unicode MS" w:hAnsi="Arial Unicode MS" w:cs="Times New Roman"/>
      <w:b/>
      <w:noProof/>
      <w:lang w:val="en-AU"/>
    </w:rPr>
  </w:style>
  <w:style w:type="paragraph" w:styleId="TOC2">
    <w:name w:val="toc 2"/>
    <w:basedOn w:val="Normal"/>
    <w:next w:val="Normal"/>
    <w:autoRedefine/>
    <w:uiPriority w:val="39"/>
    <w:rsid w:val="004B1005"/>
    <w:pPr>
      <w:keepLines/>
      <w:tabs>
        <w:tab w:val="left" w:pos="720"/>
        <w:tab w:val="right" w:leader="dot" w:pos="8299"/>
      </w:tabs>
      <w:overflowPunct w:val="0"/>
      <w:autoSpaceDE w:val="0"/>
      <w:autoSpaceDN w:val="0"/>
      <w:adjustRightInd w:val="0"/>
      <w:spacing w:after="120" w:line="240" w:lineRule="auto"/>
      <w:ind w:left="198"/>
      <w:textAlignment w:val="baseline"/>
    </w:pPr>
    <w:rPr>
      <w:rFonts w:ascii="Arial" w:eastAsia="Times New Roman" w:hAnsi="Arial" w:cs="Times New Roman"/>
      <w:noProof/>
      <w:sz w:val="20"/>
      <w:szCs w:val="20"/>
      <w:lang w:val="en-AU"/>
    </w:rPr>
  </w:style>
  <w:style w:type="character" w:styleId="Hyperlink">
    <w:name w:val="Hyperlink"/>
    <w:uiPriority w:val="99"/>
    <w:rsid w:val="00B87AA7"/>
    <w:rPr>
      <w:color w:val="0000FF"/>
      <w:u w:val="single"/>
    </w:rPr>
  </w:style>
  <w:style w:type="paragraph" w:styleId="BalloonText">
    <w:name w:val="Balloon Text"/>
    <w:basedOn w:val="Normal"/>
    <w:semiHidden/>
    <w:rsid w:val="007031BF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ahoma" w:eastAsia="Times New Roman" w:hAnsi="Tahoma" w:cs="Tahoma"/>
      <w:sz w:val="16"/>
      <w:szCs w:val="16"/>
      <w:lang w:val="en-AU"/>
    </w:rPr>
  </w:style>
  <w:style w:type="character" w:customStyle="1" w:styleId="FooterChar">
    <w:name w:val="Footer Char"/>
    <w:link w:val="Footer"/>
    <w:uiPriority w:val="99"/>
    <w:rsid w:val="00A018E7"/>
    <w:rPr>
      <w:rFonts w:ascii="Arial" w:hAnsi="Arial"/>
      <w:lang w:val="en-AU"/>
    </w:rPr>
  </w:style>
  <w:style w:type="paragraph" w:styleId="Caption">
    <w:name w:val="caption"/>
    <w:basedOn w:val="Normal"/>
    <w:next w:val="Normal"/>
    <w:unhideWhenUsed/>
    <w:qFormat/>
    <w:rsid w:val="00046AE3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eastAsia="Times New Roman" w:hAnsi="Arial" w:cs="Times New Roman"/>
      <w:b/>
      <w:bCs/>
      <w:sz w:val="20"/>
      <w:szCs w:val="20"/>
      <w:lang w:val="en-AU"/>
    </w:rPr>
  </w:style>
  <w:style w:type="paragraph" w:styleId="Title">
    <w:name w:val="Title"/>
    <w:basedOn w:val="Normal"/>
    <w:link w:val="TitleChar"/>
    <w:qFormat/>
    <w:rsid w:val="004B19D9"/>
    <w:pPr>
      <w:spacing w:after="0" w:line="240" w:lineRule="auto"/>
      <w:jc w:val="center"/>
    </w:pPr>
    <w:rPr>
      <w:rFonts w:ascii="Times New Roman" w:eastAsia="Times New Roman" w:hAnsi="Times New Roman" w:cs="Times New Roman"/>
      <w:b/>
      <w:szCs w:val="20"/>
      <w:lang w:val="en-US"/>
    </w:rPr>
  </w:style>
  <w:style w:type="character" w:customStyle="1" w:styleId="TitleChar">
    <w:name w:val="Title Char"/>
    <w:link w:val="Title"/>
    <w:rsid w:val="004B19D9"/>
    <w:rPr>
      <w:b/>
      <w:sz w:val="22"/>
    </w:rPr>
  </w:style>
  <w:style w:type="character" w:customStyle="1" w:styleId="HeaderChar">
    <w:name w:val="Header Char"/>
    <w:link w:val="Header"/>
    <w:rsid w:val="004B19D9"/>
    <w:rPr>
      <w:rFonts w:ascii="Arial" w:hAnsi="Arial"/>
      <w:lang w:val="en-AU"/>
    </w:rPr>
  </w:style>
  <w:style w:type="table" w:styleId="TableGrid">
    <w:name w:val="Table Grid"/>
    <w:basedOn w:val="TableNormal"/>
    <w:rsid w:val="00BE0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0439D4"/>
    <w:rPr>
      <w:rFonts w:ascii="Arial" w:hAnsi="Arial" w:cs="Arial"/>
      <w:b/>
      <w:bCs/>
      <w:iCs/>
      <w:caps/>
      <w:color w:val="0000FF"/>
      <w:szCs w:val="28"/>
      <w:lang w:val="en-AU"/>
    </w:rPr>
  </w:style>
  <w:style w:type="character" w:customStyle="1" w:styleId="hps">
    <w:name w:val="hps"/>
    <w:rsid w:val="004F65A1"/>
  </w:style>
  <w:style w:type="character" w:styleId="Emphasis">
    <w:name w:val="Emphasis"/>
    <w:qFormat/>
    <w:rsid w:val="00C540FC"/>
    <w:rPr>
      <w:i/>
      <w:iCs/>
    </w:rPr>
  </w:style>
  <w:style w:type="character" w:styleId="CommentReference">
    <w:name w:val="annotation reference"/>
    <w:rsid w:val="001F2292"/>
    <w:rPr>
      <w:sz w:val="16"/>
      <w:szCs w:val="16"/>
    </w:rPr>
  </w:style>
  <w:style w:type="paragraph" w:styleId="CommentText">
    <w:name w:val="annotation text"/>
    <w:basedOn w:val="Normal"/>
    <w:link w:val="CommentTextChar"/>
    <w:rsid w:val="001F2292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eastAsia="Times New Roman" w:hAnsi="Arial" w:cs="Times New Roman"/>
      <w:sz w:val="20"/>
      <w:szCs w:val="20"/>
      <w:lang w:val="en-AU"/>
    </w:rPr>
  </w:style>
  <w:style w:type="character" w:customStyle="1" w:styleId="CommentTextChar">
    <w:name w:val="Comment Text Char"/>
    <w:link w:val="CommentText"/>
    <w:rsid w:val="001F2292"/>
    <w:rPr>
      <w:rFonts w:ascii="Arial" w:hAnsi="Arial"/>
      <w:lang w:val="en-AU"/>
    </w:rPr>
  </w:style>
  <w:style w:type="paragraph" w:styleId="CommentSubject">
    <w:name w:val="annotation subject"/>
    <w:basedOn w:val="CommentText"/>
    <w:next w:val="CommentText"/>
    <w:link w:val="CommentSubjectChar"/>
    <w:rsid w:val="001F2292"/>
    <w:rPr>
      <w:b/>
      <w:bCs/>
    </w:rPr>
  </w:style>
  <w:style w:type="character" w:customStyle="1" w:styleId="CommentSubjectChar">
    <w:name w:val="Comment Subject Char"/>
    <w:link w:val="CommentSubject"/>
    <w:rsid w:val="001F2292"/>
    <w:rPr>
      <w:rFonts w:ascii="Arial" w:hAnsi="Arial"/>
      <w:b/>
      <w:bCs/>
      <w:lang w:val="en-AU"/>
    </w:rPr>
  </w:style>
  <w:style w:type="paragraph" w:styleId="Revision">
    <w:name w:val="Revision"/>
    <w:hidden/>
    <w:uiPriority w:val="99"/>
    <w:semiHidden/>
    <w:rsid w:val="001F2292"/>
    <w:rPr>
      <w:rFonts w:ascii="Arial" w:hAnsi="Arial"/>
      <w:lang w:val="en-AU"/>
    </w:rPr>
  </w:style>
  <w:style w:type="paragraph" w:styleId="NoSpacing">
    <w:name w:val="No Spacing"/>
    <w:uiPriority w:val="1"/>
    <w:qFormat/>
    <w:rsid w:val="00AB2C1A"/>
    <w:rPr>
      <w:sz w:val="24"/>
      <w:szCs w:val="24"/>
    </w:rPr>
  </w:style>
  <w:style w:type="character" w:styleId="Strong">
    <w:name w:val="Strong"/>
    <w:qFormat/>
    <w:rsid w:val="004A4915"/>
    <w:rPr>
      <w:b/>
      <w:bCs/>
    </w:rPr>
  </w:style>
  <w:style w:type="paragraph" w:styleId="ListParagraph">
    <w:name w:val="List Paragraph"/>
    <w:basedOn w:val="Normal"/>
    <w:uiPriority w:val="34"/>
    <w:qFormat/>
    <w:rsid w:val="009A75B2"/>
    <w:pPr>
      <w:overflowPunct w:val="0"/>
      <w:autoSpaceDE w:val="0"/>
      <w:autoSpaceDN w:val="0"/>
      <w:adjustRightInd w:val="0"/>
      <w:spacing w:after="120" w:line="240" w:lineRule="auto"/>
      <w:ind w:left="720"/>
      <w:contextualSpacing/>
      <w:textAlignment w:val="baseline"/>
    </w:pPr>
    <w:rPr>
      <w:rFonts w:ascii="Arial" w:eastAsia="Times New Roman" w:hAnsi="Arial" w:cs="Times New Roman"/>
      <w:sz w:val="20"/>
      <w:szCs w:val="20"/>
      <w:lang w:val="en-AU"/>
    </w:rPr>
  </w:style>
  <w:style w:type="paragraph" w:styleId="BodyText3">
    <w:name w:val="Body Text 3"/>
    <w:basedOn w:val="Normal"/>
    <w:link w:val="BodyText3Char"/>
    <w:rsid w:val="00BB51E3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BB51E3"/>
    <w:rPr>
      <w:sz w:val="16"/>
      <w:szCs w:val="16"/>
    </w:rPr>
  </w:style>
  <w:style w:type="paragraph" w:customStyle="1" w:styleId="Indenta">
    <w:name w:val="Indent a."/>
    <w:basedOn w:val="BodyText2"/>
    <w:rsid w:val="00BB51E3"/>
    <w:pPr>
      <w:numPr>
        <w:numId w:val="3"/>
      </w:numPr>
      <w:overflowPunct/>
      <w:autoSpaceDE/>
      <w:autoSpaceDN/>
      <w:adjustRightInd/>
      <w:spacing w:after="0" w:line="240" w:lineRule="auto"/>
      <w:ind w:left="0" w:firstLine="0"/>
      <w:textAlignment w:val="auto"/>
    </w:pPr>
    <w:rPr>
      <w:rFonts w:ascii="Times New Roman" w:hAnsi="Times New Roman"/>
      <w:sz w:val="24"/>
      <w:lang w:val="en-US"/>
    </w:rPr>
  </w:style>
  <w:style w:type="paragraph" w:styleId="BodyText2">
    <w:name w:val="Body Text 2"/>
    <w:basedOn w:val="Normal"/>
    <w:link w:val="BodyText2Char"/>
    <w:rsid w:val="00BB51E3"/>
    <w:pPr>
      <w:overflowPunct w:val="0"/>
      <w:autoSpaceDE w:val="0"/>
      <w:autoSpaceDN w:val="0"/>
      <w:adjustRightInd w:val="0"/>
      <w:spacing w:after="120" w:line="480" w:lineRule="auto"/>
      <w:textAlignment w:val="baseline"/>
    </w:pPr>
    <w:rPr>
      <w:rFonts w:ascii="Arial" w:eastAsia="Times New Roman" w:hAnsi="Arial" w:cs="Times New Roman"/>
      <w:sz w:val="20"/>
      <w:szCs w:val="20"/>
      <w:lang w:val="en-AU"/>
    </w:rPr>
  </w:style>
  <w:style w:type="character" w:customStyle="1" w:styleId="BodyText2Char">
    <w:name w:val="Body Text 2 Char"/>
    <w:basedOn w:val="DefaultParagraphFont"/>
    <w:link w:val="BodyText2"/>
    <w:rsid w:val="00BB51E3"/>
    <w:rPr>
      <w:rFonts w:ascii="Arial" w:hAnsi="Arial"/>
      <w:lang w:val="en-AU"/>
    </w:rPr>
  </w:style>
  <w:style w:type="character" w:customStyle="1" w:styleId="shorttext">
    <w:name w:val="short_text"/>
    <w:basedOn w:val="DefaultParagraphFont"/>
    <w:rsid w:val="000439D4"/>
  </w:style>
  <w:style w:type="paragraph" w:customStyle="1" w:styleId="TierII">
    <w:name w:val="Tier II"/>
    <w:basedOn w:val="Normal"/>
    <w:rsid w:val="00367E7A"/>
    <w:pPr>
      <w:widowControl w:val="0"/>
      <w:numPr>
        <w:ilvl w:val="1"/>
        <w:numId w:val="7"/>
      </w:numPr>
      <w:spacing w:before="40" w:after="80" w:line="240" w:lineRule="auto"/>
    </w:pPr>
    <w:rPr>
      <w:rFonts w:ascii="Arial" w:eastAsia="Times New Roman" w:hAnsi="Arial" w:cs="Times New Roman"/>
      <w:szCs w:val="20"/>
      <w:lang w:val="en-US"/>
    </w:rPr>
  </w:style>
  <w:style w:type="paragraph" w:customStyle="1" w:styleId="TierI">
    <w:name w:val="Tier I"/>
    <w:basedOn w:val="Normal"/>
    <w:next w:val="TierII"/>
    <w:rsid w:val="00367E7A"/>
    <w:pPr>
      <w:widowControl w:val="0"/>
      <w:numPr>
        <w:numId w:val="7"/>
      </w:numPr>
      <w:pBdr>
        <w:bottom w:val="single" w:sz="4" w:space="2" w:color="auto"/>
      </w:pBdr>
      <w:spacing w:before="180" w:after="120" w:line="240" w:lineRule="auto"/>
    </w:pPr>
    <w:rPr>
      <w:rFonts w:ascii="Arial" w:eastAsia="Times New Roman" w:hAnsi="Arial" w:cs="Arial"/>
      <w:b/>
      <w:szCs w:val="20"/>
      <w:lang w:val="en-US"/>
    </w:rPr>
  </w:style>
  <w:style w:type="paragraph" w:customStyle="1" w:styleId="TierIII">
    <w:name w:val="Tier III"/>
    <w:basedOn w:val="Normal"/>
    <w:rsid w:val="00367E7A"/>
    <w:pPr>
      <w:widowControl w:val="0"/>
      <w:numPr>
        <w:ilvl w:val="2"/>
        <w:numId w:val="7"/>
      </w:numPr>
      <w:tabs>
        <w:tab w:val="left" w:pos="-3330"/>
      </w:tabs>
      <w:spacing w:before="40" w:after="40" w:line="240" w:lineRule="auto"/>
    </w:pPr>
    <w:rPr>
      <w:rFonts w:ascii="Arial" w:eastAsia="Times New Roman" w:hAnsi="Arial" w:cs="Arial"/>
      <w:szCs w:val="20"/>
      <w:lang w:val="en-US"/>
    </w:rPr>
  </w:style>
  <w:style w:type="paragraph" w:customStyle="1" w:styleId="TierIV">
    <w:name w:val="Tier IV"/>
    <w:basedOn w:val="Normal"/>
    <w:rsid w:val="00367E7A"/>
    <w:pPr>
      <w:numPr>
        <w:ilvl w:val="3"/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9D22C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/>
    </w:rPr>
  </w:style>
  <w:style w:type="paragraph" w:styleId="PlainText">
    <w:name w:val="Plain Text"/>
    <w:basedOn w:val="Normal"/>
    <w:link w:val="PlainTextChar"/>
    <w:rsid w:val="00F346C7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F346C7"/>
    <w:rPr>
      <w:rFonts w:ascii="Courier New" w:hAnsi="Courier New" w:cs="Courier New"/>
    </w:rPr>
  </w:style>
  <w:style w:type="paragraph" w:customStyle="1" w:styleId="Default">
    <w:name w:val="Default"/>
    <w:rsid w:val="00AA0EDD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30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6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iska.polii\Documents\TT-OHS-TMP-60-XXX%20Template%20Form_Portrai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54E6A98E9B429EEDD9A7C1D0BF8C" ma:contentTypeVersion="0" ma:contentTypeDescription="Create a new document." ma:contentTypeScope="" ma:versionID="fce62e2a2857c347635826c9153e07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f03dde4259c08ff71d8d05c94e2e9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E2AA1B-C48A-410F-9B95-4049456662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5C96CA-3772-4EAD-BB0F-7BCD13EEB2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DB43D4-7908-4B21-B3DF-1F721549CC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5B5FCA7-D4F2-4F63-B297-C756A52E8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TT-OHS-TMP-60-XXX Template Form_Portrait</Template>
  <TotalTime>1</TotalTime>
  <Pages>1</Pages>
  <Words>162</Words>
  <Characters>930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Plan Task Observation</vt:lpstr>
    </vt:vector>
  </TitlesOfParts>
  <Company>PT. MSM / PT. TTN</Company>
  <LinksUpToDate>false</LinksUpToDate>
  <CharactersWithSpaces>1090</CharactersWithSpaces>
  <SharedDoc>false</SharedDoc>
  <HLinks>
    <vt:vector size="276" baseType="variant">
      <vt:variant>
        <vt:i4>1114175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_Toc387830866</vt:lpwstr>
      </vt:variant>
      <vt:variant>
        <vt:i4>1114175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_Toc387830865</vt:lpwstr>
      </vt:variant>
      <vt:variant>
        <vt:i4>1114175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_Toc387830864</vt:lpwstr>
      </vt:variant>
      <vt:variant>
        <vt:i4>1114175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_Toc387830863</vt:lpwstr>
      </vt:variant>
      <vt:variant>
        <vt:i4>1114175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_Toc387830862</vt:lpwstr>
      </vt:variant>
      <vt:variant>
        <vt:i4>1114175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_Toc387830861</vt:lpwstr>
      </vt:variant>
      <vt:variant>
        <vt:i4>1114175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_Toc387830860</vt:lpwstr>
      </vt:variant>
      <vt:variant>
        <vt:i4>1179711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_Toc387830859</vt:lpwstr>
      </vt:variant>
      <vt:variant>
        <vt:i4>1179711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_Toc387830858</vt:lpwstr>
      </vt:variant>
      <vt:variant>
        <vt:i4>1179711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_Toc387830857</vt:lpwstr>
      </vt:variant>
      <vt:variant>
        <vt:i4>1179711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_Toc387830856</vt:lpwstr>
      </vt:variant>
      <vt:variant>
        <vt:i4>1179711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_Toc387830855</vt:lpwstr>
      </vt:variant>
      <vt:variant>
        <vt:i4>1179711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_Toc387830854</vt:lpwstr>
      </vt:variant>
      <vt:variant>
        <vt:i4>1179711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_Toc387830853</vt:lpwstr>
      </vt:variant>
      <vt:variant>
        <vt:i4>1179711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_Toc387830852</vt:lpwstr>
      </vt:variant>
      <vt:variant>
        <vt:i4>1179711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_Toc387830851</vt:lpwstr>
      </vt:variant>
      <vt:variant>
        <vt:i4>1179711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_Toc387830850</vt:lpwstr>
      </vt:variant>
      <vt:variant>
        <vt:i4>1245247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_Toc387830849</vt:lpwstr>
      </vt:variant>
      <vt:variant>
        <vt:i4>1245247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_Toc387830848</vt:lpwstr>
      </vt:variant>
      <vt:variant>
        <vt:i4>1245247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_Toc387830847</vt:lpwstr>
      </vt:variant>
      <vt:variant>
        <vt:i4>1245247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_Toc387830846</vt:lpwstr>
      </vt:variant>
      <vt:variant>
        <vt:i4>1245247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_Toc387830845</vt:lpwstr>
      </vt:variant>
      <vt:variant>
        <vt:i4>1245247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_Toc387830844</vt:lpwstr>
      </vt:variant>
      <vt:variant>
        <vt:i4>1245247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_Toc387830843</vt:lpwstr>
      </vt:variant>
      <vt:variant>
        <vt:i4>1245247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_Toc387830842</vt:lpwstr>
      </vt:variant>
      <vt:variant>
        <vt:i4>1245247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_Toc387830841</vt:lpwstr>
      </vt:variant>
      <vt:variant>
        <vt:i4>1245247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_Toc387830840</vt:lpwstr>
      </vt:variant>
      <vt:variant>
        <vt:i4>1310783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_Toc387830839</vt:lpwstr>
      </vt:variant>
      <vt:variant>
        <vt:i4>1310783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_Toc387830838</vt:lpwstr>
      </vt:variant>
      <vt:variant>
        <vt:i4>1310783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_Toc387830837</vt:lpwstr>
      </vt:variant>
      <vt:variant>
        <vt:i4>1310783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_Toc387830836</vt:lpwstr>
      </vt:variant>
      <vt:variant>
        <vt:i4>1310783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_Toc387830835</vt:lpwstr>
      </vt:variant>
      <vt:variant>
        <vt:i4>1310783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_Toc387830834</vt:lpwstr>
      </vt:variant>
      <vt:variant>
        <vt:i4>1310783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_Toc387830833</vt:lpwstr>
      </vt:variant>
      <vt:variant>
        <vt:i4>1310783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_Toc387830832</vt:lpwstr>
      </vt:variant>
      <vt:variant>
        <vt:i4>1310783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_Toc387830831</vt:lpwstr>
      </vt:variant>
      <vt:variant>
        <vt:i4>1310783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_Toc387830830</vt:lpwstr>
      </vt:variant>
      <vt:variant>
        <vt:i4>1376319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_Toc387830829</vt:lpwstr>
      </vt:variant>
      <vt:variant>
        <vt:i4>1376319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_Toc387830828</vt:lpwstr>
      </vt:variant>
      <vt:variant>
        <vt:i4>1376319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_Toc387830827</vt:lpwstr>
      </vt:variant>
      <vt:variant>
        <vt:i4>1376319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_Toc387830826</vt:lpwstr>
      </vt:variant>
      <vt:variant>
        <vt:i4>1376319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_Toc387830825</vt:lpwstr>
      </vt:variant>
      <vt:variant>
        <vt:i4>1376319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_Toc387830824</vt:lpwstr>
      </vt:variant>
      <vt:variant>
        <vt:i4>1376319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_Toc387830823</vt:lpwstr>
      </vt:variant>
      <vt:variant>
        <vt:i4>1376319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_Toc387830822</vt:lpwstr>
      </vt:variant>
      <vt:variant>
        <vt:i4>1376319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_Toc387830821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Plan Task Observation</dc:title>
  <dc:creator>Rachimuddin;Jenry Tolu</dc:creator>
  <cp:keywords>PTO</cp:keywords>
  <cp:lastModifiedBy>Fiska Stella Polii</cp:lastModifiedBy>
  <cp:revision>2</cp:revision>
  <cp:lastPrinted>2022-12-08T05:17:00Z</cp:lastPrinted>
  <dcterms:created xsi:type="dcterms:W3CDTF">2026-09-23T01:11:00Z</dcterms:created>
  <dcterms:modified xsi:type="dcterms:W3CDTF">2026-09-23T01:11:00Z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0x010100336454E6A98E9B429EEDD9A7C1D0BF8C</vt:lpwstr>
  </property>
</Properties>
</file>